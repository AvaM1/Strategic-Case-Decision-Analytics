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80445" w14:textId="77777777" w:rsidR="002C3471" w:rsidRDefault="002C3471" w:rsidP="002C3471">
      <w:pPr>
        <w:pStyle w:val="Title"/>
      </w:pPr>
      <w:r>
        <w:t>MSP Project Plan Group 37 MGMT 101</w:t>
      </w:r>
    </w:p>
    <w:p w14:paraId="1FC59655" w14:textId="203C1D7A" w:rsidR="005140CB" w:rsidRPr="000B112D" w:rsidRDefault="00E0401F" w:rsidP="002C3471">
      <w:pPr>
        <w:pStyle w:val="Title"/>
      </w:pPr>
      <w:r>
        <w:rPr>
          <w:noProof/>
        </w:rPr>
        <mc:AlternateContent>
          <mc:Choice Requires="wps">
            <w:drawing>
              <wp:anchor distT="0" distB="0" distL="114300" distR="114300" simplePos="0" relativeHeight="251655680" behindDoc="1" locked="1" layoutInCell="1" allowOverlap="1" wp14:anchorId="7BDA1360" wp14:editId="627B3595">
                <wp:simplePos x="0" y="0"/>
                <wp:positionH relativeFrom="column">
                  <wp:posOffset>-914400</wp:posOffset>
                </wp:positionH>
                <wp:positionV relativeFrom="page">
                  <wp:posOffset>0</wp:posOffset>
                </wp:positionV>
                <wp:extent cx="7772400" cy="2057400"/>
                <wp:effectExtent l="0" t="0" r="0" b="0"/>
                <wp:wrapNone/>
                <wp:docPr id="68" name="Rectangle 6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20574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D125DA" id="Rectangle 68" o:spid="_x0000_s1026" alt="&quot;&quot;" style="position:absolute;margin-left:-1in;margin-top:0;width:612pt;height:162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" fillcolor="#4472c4 [3204]" stroked="f" strokeweight="1pt">
                <w10:wrap anchory="page"/>
                <w10:anchorlock/>
              </v:rect>
            </w:pict>
          </mc:Fallback>
        </mc:AlternateContent>
      </w:r>
    </w:p>
    <w:tbl>
      <w:tblPr>
        <w:tblStyle w:val="TipTable"/>
        <w:tblW w:w="5000" w:type="pct"/>
        <w:jc w:val="center"/>
        <w:tblLook w:val="04A0" w:firstRow="1" w:lastRow="0" w:firstColumn="1" w:lastColumn="0" w:noHBand="0" w:noVBand="1"/>
        <w:tblDescription w:val="Layout table"/>
      </w:tblPr>
      <w:tblGrid>
        <w:gridCol w:w="577"/>
        <w:gridCol w:w="8783"/>
      </w:tblGrid>
      <w:tr w:rsidR="0085761F" w14:paraId="774EB589" w14:textId="77777777" w:rsidTr="00E0401F">
        <w:trPr>
          <w:jc w:val="center"/>
        </w:trPr>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7A24FD69" w14:textId="77777777" w:rsidR="0085761F" w:rsidRDefault="003C0DAF" w:rsidP="00E0401F">
            <w:pPr>
              <w:spacing w:after="180" w:line="288" w:lineRule="auto"/>
              <w:jc w:val="both"/>
            </w:pPr>
            <w:r>
              <w:rPr>
                <w:noProof/>
                <w:lang w:eastAsia="en-US"/>
              </w:rPr>
              <w:drawing>
                <wp:inline distT="0" distB="0" distL="0" distR="0" wp14:anchorId="70E907F1" wp14:editId="36E2A35C">
                  <wp:extent cx="285316" cy="285316"/>
                  <wp:effectExtent l="0" t="0" r="0" b="0"/>
                  <wp:docPr id="69" name="Graphic 69" descr="Raised han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ic 36" descr="Raised hand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91722" cy="291722"/>
                          </a:xfrm>
                          <a:prstGeom prst="rect">
                            <a:avLst/>
                          </a:prstGeom>
                        </pic:spPr>
                      </pic:pic>
                    </a:graphicData>
                  </a:graphic>
                </wp:inline>
              </w:drawing>
            </w:r>
          </w:p>
        </w:tc>
        <w:tc>
          <w:tcPr>
            <w:tcW w:w="4692" w:type="pct"/>
            <w:shd w:val="clear" w:color="auto" w:fill="auto"/>
          </w:tcPr>
          <w:p w14:paraId="57D3E6EB" w14:textId="177D6662" w:rsidR="0085761F" w:rsidRPr="002C3471" w:rsidRDefault="00450BBB" w:rsidP="00E0401F">
            <w:pPr>
              <w:pStyle w:val="TipText"/>
              <w:cnfStyle w:val="000000000000" w:firstRow="0" w:lastRow="0" w:firstColumn="0" w:lastColumn="0" w:oddVBand="0" w:evenVBand="0" w:oddHBand="0" w:evenHBand="0" w:firstRowFirstColumn="0" w:firstRowLastColumn="0" w:lastRowFirstColumn="0" w:lastRowLastColumn="0"/>
              <w:rPr>
                <w:sz w:val="24"/>
                <w:szCs w:val="24"/>
              </w:rPr>
            </w:pPr>
            <w:r w:rsidRPr="00450BBB">
              <w:rPr>
                <w:sz w:val="24"/>
                <w:szCs w:val="24"/>
              </w:rPr>
              <w:t xml:space="preserve">Group 37, comprising members Sophia Vo, Arman Ehsani, and Yingxuan Ma, has diligently dedicated the past few weeks to mastering management science, Excel formulas and problem-solving, as well as fostering collaborative efforts for the AIA project. As the Spring quarter draws to a close, our objective is to successfully develop an MSP project that exemplifies our growth in the course and demonstrates our comprehensive grasp of the subject matter and project's rubric. In the following overview, we will provide a summary of our </w:t>
            </w:r>
            <w:r>
              <w:rPr>
                <w:sz w:val="24"/>
                <w:szCs w:val="24"/>
              </w:rPr>
              <w:t>plan</w:t>
            </w:r>
            <w:r w:rsidRPr="00450BBB">
              <w:rPr>
                <w:sz w:val="24"/>
                <w:szCs w:val="24"/>
              </w:rPr>
              <w:t xml:space="preserve"> and outline the key points we will </w:t>
            </w:r>
            <w:r>
              <w:rPr>
                <w:sz w:val="24"/>
                <w:szCs w:val="24"/>
              </w:rPr>
              <w:t>work toward</w:t>
            </w:r>
            <w:r w:rsidRPr="00450BBB">
              <w:rPr>
                <w:sz w:val="24"/>
                <w:szCs w:val="24"/>
              </w:rPr>
              <w:t>.</w:t>
            </w:r>
          </w:p>
        </w:tc>
      </w:tr>
    </w:tbl>
    <w:p w14:paraId="219745C1" w14:textId="0756AA91" w:rsidR="00017EFD" w:rsidRDefault="00017EFD" w:rsidP="005140CB">
      <w:pPr>
        <w:pStyle w:val="NoSpacing"/>
      </w:pPr>
    </w:p>
    <w:p w14:paraId="435BAFB1" w14:textId="06286C4B" w:rsidR="001273C1" w:rsidRPr="005140CB" w:rsidRDefault="003B3EF4" w:rsidP="005140CB">
      <w:pPr>
        <w:pStyle w:val="Heading1"/>
      </w:pPr>
      <w:sdt>
        <w:sdtPr>
          <w:alias w:val="Overview:"/>
          <w:tag w:val="Overview:"/>
          <w:id w:val="-1324508684"/>
          <w:placeholder>
            <w:docPart w:val="A90095B15F7A433DB60695B38BC4EE67"/>
          </w:placeholder>
          <w:temporary/>
          <w:showingPlcHdr/>
          <w15:appearance w15:val="hidden"/>
        </w:sdtPr>
        <w:sdtEndPr/>
        <w:sdtContent>
          <w:r w:rsidR="00386778" w:rsidRPr="005140CB">
            <w:t>Overview</w:t>
          </w:r>
        </w:sdtContent>
      </w:sdt>
    </w:p>
    <w:tbl>
      <w:tblPr>
        <w:tblStyle w:val="TipTable"/>
        <w:tblW w:w="5000" w:type="pct"/>
        <w:tblLook w:val="04A0" w:firstRow="1" w:lastRow="0" w:firstColumn="1" w:lastColumn="0" w:noHBand="0" w:noVBand="1"/>
        <w:tblDescription w:val="Layout table"/>
      </w:tblPr>
      <w:tblGrid>
        <w:gridCol w:w="577"/>
        <w:gridCol w:w="8783"/>
      </w:tblGrid>
      <w:tr w:rsidR="00386778" w14:paraId="41CEE41E" w14:textId="77777777" w:rsidTr="00410067">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2F6FE415" w14:textId="03B60DE1" w:rsidR="00386778" w:rsidRPr="00D16EFA" w:rsidRDefault="00386778" w:rsidP="002C3471">
            <w:pPr>
              <w:jc w:val="left"/>
              <w:rPr>
                <w:color w:val="4472C4" w:themeColor="accent1"/>
              </w:rPr>
            </w:pPr>
          </w:p>
        </w:tc>
        <w:tc>
          <w:tcPr>
            <w:tcW w:w="4692" w:type="pct"/>
            <w:shd w:val="clear" w:color="auto" w:fill="auto"/>
          </w:tcPr>
          <w:p w14:paraId="728DB7BE" w14:textId="6BE6FB88" w:rsidR="00386778" w:rsidRDefault="00386778" w:rsidP="004D39A3">
            <w:pPr>
              <w:pStyle w:val="TipText"/>
              <w:cnfStyle w:val="000000000000" w:firstRow="0" w:lastRow="0" w:firstColumn="0" w:lastColumn="0" w:oddVBand="0" w:evenVBand="0" w:oddHBand="0" w:evenHBand="0" w:firstRowFirstColumn="0" w:firstRowLastColumn="0" w:lastRowFirstColumn="0" w:lastRowLastColumn="0"/>
            </w:pPr>
          </w:p>
        </w:tc>
      </w:tr>
    </w:tbl>
    <w:p w14:paraId="21B827B8" w14:textId="22DA1F38" w:rsidR="001273C1" w:rsidRPr="009E7E9B" w:rsidRDefault="003E22C5">
      <w:pPr>
        <w:pStyle w:val="Heading2"/>
        <w:rPr>
          <w:sz w:val="32"/>
          <w:szCs w:val="32"/>
        </w:rPr>
      </w:pPr>
      <w:r w:rsidRPr="009E7E9B">
        <w:rPr>
          <w:noProof/>
          <w:sz w:val="32"/>
          <w:szCs w:val="32"/>
        </w:rPr>
        <mc:AlternateContent>
          <mc:Choice Requires="wpg">
            <w:drawing>
              <wp:anchor distT="0" distB="0" distL="114300" distR="114300" simplePos="0" relativeHeight="251659776" behindDoc="0" locked="0" layoutInCell="1" allowOverlap="1" wp14:anchorId="4BEFCB26" wp14:editId="71550AE6">
                <wp:simplePos x="0" y="0"/>
                <wp:positionH relativeFrom="page">
                  <wp:posOffset>5084323</wp:posOffset>
                </wp:positionH>
                <wp:positionV relativeFrom="page">
                  <wp:posOffset>5713379</wp:posOffset>
                </wp:positionV>
                <wp:extent cx="2381845" cy="5064395"/>
                <wp:effectExtent l="0" t="0" r="19050" b="22225"/>
                <wp:wrapSquare wrapText="bothSides"/>
                <wp:docPr id="211" name="Group 211"/>
                <wp:cNvGraphicFramePr/>
                <a:graphic xmlns:a="http://schemas.openxmlformats.org/drawingml/2006/main">
                  <a:graphicData uri="http://schemas.microsoft.com/office/word/2010/wordprocessingGroup">
                    <wpg:wgp>
                      <wpg:cNvGrpSpPr/>
                      <wpg:grpSpPr>
                        <a:xfrm>
                          <a:off x="0" y="0"/>
                          <a:ext cx="2381845" cy="5064395"/>
                          <a:chOff x="0" y="0"/>
                          <a:chExt cx="2475865" cy="9555480"/>
                        </a:xfrm>
                      </wpg:grpSpPr>
                      <wps:wsp>
                        <wps:cNvPr id="212" name="AutoShape 14"/>
                        <wps:cNvSpPr>
                          <a:spLocks noChangeArrowheads="1"/>
                        </wps:cNvSpPr>
                        <wps:spPr bwMode="auto">
                          <a:xfrm>
                            <a:off x="0" y="0"/>
                            <a:ext cx="2475865" cy="9555480"/>
                          </a:xfrm>
                          <a:prstGeom prst="rect">
                            <a:avLst/>
                          </a:prstGeom>
                          <a:solidFill>
                            <a:schemeClr val="bg1"/>
                          </a:solidFill>
                          <a:ln w="15875">
                            <a:solidFill>
                              <a:schemeClr val="bg1"/>
                            </a:solidFill>
                          </a:ln>
                        </wps:spPr>
                        <wps:style>
                          <a:lnRef idx="0">
                            <a:scrgbClr r="0" g="0" b="0"/>
                          </a:lnRef>
                          <a:fillRef idx="1002">
                            <a:schemeClr val="lt2"/>
                          </a:fillRef>
                          <a:effectRef idx="0">
                            <a:scrgbClr r="0" g="0" b="0"/>
                          </a:effectRef>
                          <a:fontRef idx="major"/>
                        </wps:style>
                        <wps:txbx>
                          <w:txbxContent>
                            <w:p w14:paraId="6B474209" w14:textId="511A7D92" w:rsidR="00B603D9" w:rsidRDefault="00B603D9" w:rsidP="00B603D9">
                              <w:pPr>
                                <w:rPr>
                                  <w:color w:val="44546A" w:themeColor="text2"/>
                                </w:rPr>
                              </w:pPr>
                              <w:r>
                                <w:rPr>
                                  <w:noProof/>
                                </w:rPr>
                                <w:drawing>
                                  <wp:inline distT="0" distB="0" distL="0" distR="0" wp14:anchorId="227CF376" wp14:editId="101216DF">
                                    <wp:extent cx="1738008" cy="920652"/>
                                    <wp:effectExtent l="0" t="0" r="0" b="0"/>
                                    <wp:docPr id="1622698924" name="Picture 1622698924" descr="A person smiling with a cartoon character behind hi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52828" name="Picture 1" descr="A person smiling with a cartoon character behind him&#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80503" cy="943162"/>
                                            </a:xfrm>
                                            <a:prstGeom prst="rect">
                                              <a:avLst/>
                                            </a:prstGeom>
                                          </pic:spPr>
                                        </pic:pic>
                                      </a:graphicData>
                                    </a:graphic>
                                  </wp:inline>
                                </w:drawing>
                              </w:r>
                              <w:r w:rsidR="003E22C5">
                                <w:rPr>
                                  <w:noProof/>
                                  <w:color w:val="44546A" w:themeColor="text2"/>
                                </w:rPr>
                                <w:drawing>
                                  <wp:inline distT="0" distB="0" distL="0" distR="0" wp14:anchorId="6A757ABB" wp14:editId="2DCD7BE1">
                                    <wp:extent cx="1728470" cy="1028700"/>
                                    <wp:effectExtent l="0" t="0" r="5080" b="0"/>
                                    <wp:docPr id="1909849418" name="Picture 1909849418" descr="A picture containing person, human face, tree, sm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39104" name="Picture 3" descr="A picture containing person, human face, tree, smi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728470" cy="1028700"/>
                                            </a:xfrm>
                                            <a:prstGeom prst="rect">
                                              <a:avLst/>
                                            </a:prstGeom>
                                          </pic:spPr>
                                        </pic:pic>
                                      </a:graphicData>
                                    </a:graphic>
                                  </wp:inline>
                                </w:drawing>
                              </w:r>
                              <w:r w:rsidR="003E22C5">
                                <w:rPr>
                                  <w:noProof/>
                                  <w:color w:val="44546A" w:themeColor="text2"/>
                                </w:rPr>
                                <w:drawing>
                                  <wp:inline distT="0" distB="0" distL="0" distR="0" wp14:anchorId="0050248F" wp14:editId="463C2D78">
                                    <wp:extent cx="1728470" cy="1280795"/>
                                    <wp:effectExtent l="0" t="0" r="5080" b="0"/>
                                    <wp:docPr id="749041790" name="Picture 749041790" descr="A person smiling at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24560" name="Picture 4" descr="A person smiling at camera&#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1728470" cy="1280795"/>
                                            </a:xfrm>
                                            <a:prstGeom prst="rect">
                                              <a:avLst/>
                                            </a:prstGeom>
                                          </pic:spPr>
                                        </pic:pic>
                                      </a:graphicData>
                                    </a:graphic>
                                  </wp:inline>
                                </w:drawing>
                              </w:r>
                            </w:p>
                          </w:txbxContent>
                        </wps:txbx>
                        <wps:bodyPr rot="0" vert="horz" wrap="square" lIns="182880" tIns="457200" rIns="182880" bIns="73152" anchor="t" anchorCtr="0" upright="1">
                          <a:noAutofit/>
                        </wps:bodyPr>
                      </wps:wsp>
                      <wps:wsp>
                        <wps:cNvPr id="213" name="Rectangle 213"/>
                        <wps:cNvSpPr/>
                        <wps:spPr>
                          <a:xfrm>
                            <a:off x="71919" y="0"/>
                            <a:ext cx="2331720" cy="70421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5892D5" w14:textId="77777777" w:rsidR="00B603D9" w:rsidRDefault="00B603D9">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14" name="Rectangle 214"/>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B7D6DA" w14:textId="77777777" w:rsidR="00B603D9" w:rsidRDefault="00B603D9">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BEFCB26" id="Group 211" o:spid="_x0000_s1026" style="position:absolute;margin-left:400.35pt;margin-top:449.85pt;width:187.55pt;height:398.75pt;z-index:251659776;mso-position-horizontal-relative:page;mso-position-vertical-relative:page" coordsize="24758,9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">
                <v:rect id="AutoShape 14" o:spid="_x0000_s1027" style="position:absolute;width:24758;height:95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" fillcolor="white [3212]" strokecolor="white [3212]" strokeweight="1.25pt">
                  <v:textbox inset="14.4pt,36pt,14.4pt,5.76pt">
                    <w:txbxContent>
                      <w:p w14:paraId="6B474209" w14:textId="511A7D92" w:rsidR="00B603D9" w:rsidRDefault="00B603D9" w:rsidP="00B603D9">
                        <w:pPr>
                          <w:rPr>
                            <w:color w:val="44546A" w:themeColor="text2"/>
                          </w:rPr>
                        </w:pPr>
                        <w:r>
                          <w:rPr>
                            <w:noProof/>
                          </w:rPr>
                          <w:drawing>
                            <wp:inline distT="0" distB="0" distL="0" distR="0" wp14:anchorId="227CF376" wp14:editId="101216DF">
                              <wp:extent cx="1738008" cy="920652"/>
                              <wp:effectExtent l="0" t="0" r="0" b="0"/>
                              <wp:docPr id="1622698924" name="Picture 1622698924" descr="A person smiling with a cartoon character behind hi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52828" name="Picture 1" descr="A person smiling with a cartoon character behind him&#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80503" cy="943162"/>
                                      </a:xfrm>
                                      <a:prstGeom prst="rect">
                                        <a:avLst/>
                                      </a:prstGeom>
                                    </pic:spPr>
                                  </pic:pic>
                                </a:graphicData>
                              </a:graphic>
                            </wp:inline>
                          </w:drawing>
                        </w:r>
                        <w:r w:rsidR="003E22C5">
                          <w:rPr>
                            <w:noProof/>
                            <w:color w:val="44546A" w:themeColor="text2"/>
                          </w:rPr>
                          <w:drawing>
                            <wp:inline distT="0" distB="0" distL="0" distR="0" wp14:anchorId="6A757ABB" wp14:editId="2DCD7BE1">
                              <wp:extent cx="1728470" cy="1028700"/>
                              <wp:effectExtent l="0" t="0" r="5080" b="0"/>
                              <wp:docPr id="1909849418" name="Picture 1909849418" descr="A picture containing person, human face, tree, sm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39104" name="Picture 3" descr="A picture containing person, human face, tree, smi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728470" cy="1028700"/>
                                      </a:xfrm>
                                      <a:prstGeom prst="rect">
                                        <a:avLst/>
                                      </a:prstGeom>
                                    </pic:spPr>
                                  </pic:pic>
                                </a:graphicData>
                              </a:graphic>
                            </wp:inline>
                          </w:drawing>
                        </w:r>
                        <w:r w:rsidR="003E22C5">
                          <w:rPr>
                            <w:noProof/>
                            <w:color w:val="44546A" w:themeColor="text2"/>
                          </w:rPr>
                          <w:drawing>
                            <wp:inline distT="0" distB="0" distL="0" distR="0" wp14:anchorId="0050248F" wp14:editId="463C2D78">
                              <wp:extent cx="1728470" cy="1280795"/>
                              <wp:effectExtent l="0" t="0" r="5080" b="0"/>
                              <wp:docPr id="749041790" name="Picture 749041790" descr="A person smiling at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24560" name="Picture 4" descr="A person smiling at camera&#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1728470" cy="1280795"/>
                                      </a:xfrm>
                                      <a:prstGeom prst="rect">
                                        <a:avLst/>
                                      </a:prstGeom>
                                    </pic:spPr>
                                  </pic:pic>
                                </a:graphicData>
                              </a:graphic>
                            </wp:inline>
                          </w:drawing>
                        </w:r>
                      </w:p>
                    </w:txbxContent>
                  </v:textbox>
                </v:rect>
                <v:rect id="Rectangle 213" o:spid="_x0000_s1028" style="position:absolute;left:719;width:23317;height:704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" fillcolor="white [3212]" stroked="f" strokeweight="1pt">
                  <v:textbox inset="14.4pt,14.4pt,14.4pt,28.8pt">
                    <w:txbxContent>
                      <w:p w14:paraId="205892D5" w14:textId="77777777" w:rsidR="00B603D9" w:rsidRDefault="00B603D9">
                        <w:pPr>
                          <w:spacing w:before="240"/>
                          <w:rPr>
                            <w:color w:val="FFFFFF" w:themeColor="background1"/>
                          </w:rPr>
                        </w:pPr>
                      </w:p>
                    </w:txbxContent>
                  </v:textbox>
                </v:rect>
                <v:rect id="Rectangle 214" o:spid="_x0000_s1029"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" fillcolor="#4472c4 [3204]" stroked="f" strokeweight="1pt">
                  <v:textbox inset="14.4pt,14.4pt,14.4pt,28.8pt">
                    <w:txbxContent>
                      <w:p w14:paraId="55B7D6DA" w14:textId="77777777" w:rsidR="00B603D9" w:rsidRDefault="00B603D9">
                        <w:pPr>
                          <w:spacing w:before="240"/>
                          <w:rPr>
                            <w:color w:val="FFFFFF" w:themeColor="background1"/>
                          </w:rPr>
                        </w:pPr>
                      </w:p>
                    </w:txbxContent>
                  </v:textbox>
                </v:rect>
                <w10:wrap type="square" anchorx="page" anchory="page"/>
              </v:group>
            </w:pict>
          </mc:Fallback>
        </mc:AlternateContent>
      </w:r>
      <w:r w:rsidR="00450BBB" w:rsidRPr="009E7E9B">
        <w:rPr>
          <w:sz w:val="32"/>
          <w:szCs w:val="32"/>
        </w:rPr>
        <w:t>The Group Members and Information</w:t>
      </w:r>
    </w:p>
    <w:p w14:paraId="67684E71" w14:textId="7D730C4C" w:rsidR="001273C1" w:rsidRDefault="001273C1">
      <w:pPr>
        <w:pStyle w:val="NoSpacing"/>
      </w:pPr>
    </w:p>
    <w:p w14:paraId="13C59B58" w14:textId="77777777" w:rsidR="009E7E9B" w:rsidRPr="009E7E9B" w:rsidRDefault="009E7E9B" w:rsidP="009E7E9B">
      <w:pPr>
        <w:pStyle w:val="ListBullet"/>
        <w:rPr>
          <w:sz w:val="24"/>
          <w:szCs w:val="24"/>
        </w:rPr>
      </w:pPr>
      <w:r w:rsidRPr="009E7E9B">
        <w:rPr>
          <w:sz w:val="24"/>
          <w:szCs w:val="24"/>
        </w:rPr>
        <w:t>Arman Ehsani: 2</w:t>
      </w:r>
      <w:r w:rsidRPr="009E7E9B">
        <w:rPr>
          <w:sz w:val="24"/>
          <w:szCs w:val="24"/>
          <w:vertAlign w:val="superscript"/>
        </w:rPr>
        <w:t>nd</w:t>
      </w:r>
      <w:r w:rsidRPr="009E7E9B">
        <w:rPr>
          <w:sz w:val="24"/>
          <w:szCs w:val="24"/>
        </w:rPr>
        <w:t xml:space="preserve"> Year Business Administration Major </w:t>
      </w:r>
    </w:p>
    <w:p w14:paraId="1EE529D5" w14:textId="77777777" w:rsidR="009E7E9B" w:rsidRPr="009E7E9B" w:rsidRDefault="009E7E9B" w:rsidP="009E7E9B">
      <w:pPr>
        <w:pStyle w:val="ListBullet"/>
        <w:numPr>
          <w:ilvl w:val="1"/>
          <w:numId w:val="2"/>
        </w:numPr>
        <w:rPr>
          <w:sz w:val="24"/>
          <w:szCs w:val="24"/>
        </w:rPr>
      </w:pPr>
      <w:r w:rsidRPr="009E7E9B">
        <w:rPr>
          <w:sz w:val="24"/>
          <w:szCs w:val="24"/>
        </w:rPr>
        <w:t>ehsania@uci.edu</w:t>
      </w:r>
    </w:p>
    <w:p w14:paraId="46F20E11" w14:textId="05D780B9" w:rsidR="001273C1" w:rsidRPr="009E7E9B" w:rsidRDefault="0058740E">
      <w:pPr>
        <w:pStyle w:val="ListBullet"/>
        <w:rPr>
          <w:sz w:val="24"/>
          <w:szCs w:val="24"/>
        </w:rPr>
      </w:pPr>
      <w:r w:rsidRPr="009E7E9B">
        <w:rPr>
          <w:sz w:val="24"/>
          <w:szCs w:val="24"/>
        </w:rPr>
        <w:t>Yingxuan Ma:</w:t>
      </w:r>
      <w:r w:rsidR="00C16778" w:rsidRPr="009E7E9B">
        <w:rPr>
          <w:sz w:val="24"/>
          <w:szCs w:val="24"/>
        </w:rPr>
        <w:t xml:space="preserve"> </w:t>
      </w:r>
      <w:r w:rsidRPr="009E7E9B">
        <w:rPr>
          <w:sz w:val="24"/>
          <w:szCs w:val="24"/>
        </w:rPr>
        <w:t>3</w:t>
      </w:r>
      <w:r w:rsidRPr="009E7E9B">
        <w:rPr>
          <w:sz w:val="24"/>
          <w:szCs w:val="24"/>
          <w:vertAlign w:val="superscript"/>
        </w:rPr>
        <w:t>rd</w:t>
      </w:r>
      <w:r w:rsidRPr="009E7E9B">
        <w:rPr>
          <w:sz w:val="24"/>
          <w:szCs w:val="24"/>
        </w:rPr>
        <w:t xml:space="preserve"> Year</w:t>
      </w:r>
      <w:r w:rsidRPr="009E7E9B">
        <w:rPr>
          <w:sz w:val="24"/>
          <w:szCs w:val="24"/>
        </w:rPr>
        <w:t xml:space="preserve"> </w:t>
      </w:r>
      <w:r w:rsidR="0A2B47D4" w:rsidRPr="0A2B47D4">
        <w:rPr>
          <w:sz w:val="24"/>
          <w:szCs w:val="24"/>
        </w:rPr>
        <w:t>Economics</w:t>
      </w:r>
      <w:r w:rsidRPr="009E7E9B">
        <w:rPr>
          <w:sz w:val="24"/>
          <w:szCs w:val="24"/>
        </w:rPr>
        <w:t xml:space="preserve"> Major </w:t>
      </w:r>
    </w:p>
    <w:p w14:paraId="53F6CA4C" w14:textId="71D9ED6C" w:rsidR="0058740E" w:rsidRPr="009E7E9B" w:rsidRDefault="0058740E" w:rsidP="0058740E">
      <w:pPr>
        <w:pStyle w:val="ListBullet"/>
        <w:numPr>
          <w:ilvl w:val="1"/>
          <w:numId w:val="2"/>
        </w:numPr>
        <w:rPr>
          <w:sz w:val="24"/>
          <w:szCs w:val="24"/>
        </w:rPr>
      </w:pPr>
      <w:r w:rsidRPr="009E7E9B">
        <w:rPr>
          <w:sz w:val="24"/>
          <w:szCs w:val="24"/>
        </w:rPr>
        <w:t>yingxuam@uci.edu</w:t>
      </w:r>
    </w:p>
    <w:p w14:paraId="4DC0E9B2" w14:textId="77777777" w:rsidR="009E7E9B" w:rsidRPr="009E7E9B" w:rsidRDefault="009E7E9B" w:rsidP="009E7E9B">
      <w:pPr>
        <w:pStyle w:val="ListBullet"/>
        <w:rPr>
          <w:sz w:val="24"/>
          <w:szCs w:val="24"/>
        </w:rPr>
      </w:pPr>
      <w:r w:rsidRPr="009E7E9B">
        <w:rPr>
          <w:sz w:val="24"/>
          <w:szCs w:val="24"/>
        </w:rPr>
        <w:t>Sophia Vo: 3</w:t>
      </w:r>
      <w:r w:rsidRPr="009E7E9B">
        <w:rPr>
          <w:sz w:val="24"/>
          <w:szCs w:val="24"/>
          <w:vertAlign w:val="superscript"/>
        </w:rPr>
        <w:t>rd</w:t>
      </w:r>
      <w:r w:rsidRPr="009E7E9B">
        <w:rPr>
          <w:sz w:val="24"/>
          <w:szCs w:val="24"/>
        </w:rPr>
        <w:t xml:space="preserve"> year Business Economics Major </w:t>
      </w:r>
    </w:p>
    <w:p w14:paraId="550617F9" w14:textId="0AA859D5" w:rsidR="00D51A9A" w:rsidRPr="006617DD" w:rsidRDefault="009E7E9B" w:rsidP="006617DD">
      <w:pPr>
        <w:pStyle w:val="ListBullet"/>
        <w:numPr>
          <w:ilvl w:val="1"/>
          <w:numId w:val="2"/>
        </w:numPr>
        <w:rPr>
          <w:sz w:val="24"/>
          <w:szCs w:val="24"/>
        </w:rPr>
      </w:pPr>
      <w:r w:rsidRPr="009E7E9B">
        <w:rPr>
          <w:sz w:val="24"/>
          <w:szCs w:val="24"/>
        </w:rPr>
        <w:t>sophiav2@uci.edu</w:t>
      </w:r>
    </w:p>
    <w:p w14:paraId="13437618" w14:textId="1F31D005" w:rsidR="001273C1" w:rsidRDefault="00450BBB">
      <w:pPr>
        <w:pStyle w:val="Heading2"/>
      </w:pPr>
      <w:r>
        <w:lastRenderedPageBreak/>
        <w:t>The Planning Meeting 5/28/2023</w:t>
      </w:r>
      <w:r w:rsidR="00094EEE">
        <w:t xml:space="preserve"> @9 pm </w:t>
      </w:r>
    </w:p>
    <w:tbl>
      <w:tblPr>
        <w:tblStyle w:val="TipTable"/>
        <w:tblW w:w="5000" w:type="pct"/>
        <w:tblLook w:val="04A0" w:firstRow="1" w:lastRow="0" w:firstColumn="1" w:lastColumn="0" w:noHBand="0" w:noVBand="1"/>
        <w:tblDescription w:val="Layout table"/>
      </w:tblPr>
      <w:tblGrid>
        <w:gridCol w:w="577"/>
        <w:gridCol w:w="8783"/>
      </w:tblGrid>
      <w:tr w:rsidR="00386778" w14:paraId="35D7E4EB" w14:textId="77777777" w:rsidTr="007C13B2">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1E162F24" w14:textId="77777777" w:rsidR="00386778" w:rsidRDefault="007C13B2" w:rsidP="004D39A3">
            <w:r>
              <w:rPr>
                <w:noProof/>
                <w:lang w:eastAsia="en-US"/>
              </w:rPr>
              <w:drawing>
                <wp:inline distT="0" distB="0" distL="0" distR="0" wp14:anchorId="7F2ED1A7" wp14:editId="422DF4C5">
                  <wp:extent cx="285316" cy="285316"/>
                  <wp:effectExtent l="0" t="0" r="0" b="0"/>
                  <wp:docPr id="36" name="Graphic 36" descr="Raised han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ic 36" descr="Raised hand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91722" cy="291722"/>
                          </a:xfrm>
                          <a:prstGeom prst="rect">
                            <a:avLst/>
                          </a:prstGeom>
                        </pic:spPr>
                      </pic:pic>
                    </a:graphicData>
                  </a:graphic>
                </wp:inline>
              </w:drawing>
            </w:r>
          </w:p>
        </w:tc>
        <w:tc>
          <w:tcPr>
            <w:tcW w:w="4692" w:type="pct"/>
            <w:shd w:val="clear" w:color="auto" w:fill="auto"/>
          </w:tcPr>
          <w:p w14:paraId="541B494D" w14:textId="7E9B09A5" w:rsidR="00386778" w:rsidRDefault="0058740E" w:rsidP="004D39A3">
            <w:pPr>
              <w:pStyle w:val="TipText"/>
              <w:cnfStyle w:val="000000000000" w:firstRow="0" w:lastRow="0" w:firstColumn="0" w:lastColumn="0" w:oddVBand="0" w:evenVBand="0" w:oddHBand="0" w:evenHBand="0" w:firstRowFirstColumn="0" w:firstRowLastColumn="0" w:lastRowFirstColumn="0" w:lastRowLastColumn="0"/>
            </w:pPr>
            <w:r>
              <w:t xml:space="preserve">The team met </w:t>
            </w:r>
            <w:r w:rsidR="00A16B5D">
              <w:t>together on</w:t>
            </w:r>
            <w:r>
              <w:t xml:space="preserve"> zoom to discuss what the MSP project is asking for and how we can divide the work up efficiently and what steps to take to achieve the wanted results within the allocated time. </w:t>
            </w:r>
            <w:r w:rsidR="00094EEE" w:rsidRPr="00094EEE">
              <w:t>During the meeting, we defined the goal of our project, which is to explore the application of management science through the analysis of various case studies. We aim to demonstrate our comprehension and understanding of the subject matter by applying the specific skills we have acquired. Our success will be measured by how well our work aligns with the requirements outlined in the project rubric.</w:t>
            </w:r>
            <w:r w:rsidR="00094EEE">
              <w:t xml:space="preserve"> </w:t>
            </w:r>
            <w:r w:rsidR="00094EEE">
              <w:t>While the meeting was brief, the team came to an understanding of the necessary time this project will demand, as well as what case study the group wished to work on.</w:t>
            </w:r>
          </w:p>
        </w:tc>
      </w:tr>
    </w:tbl>
    <w:p w14:paraId="3675CBF6" w14:textId="77777777" w:rsidR="001273C1" w:rsidRDefault="001273C1">
      <w:pPr>
        <w:pStyle w:val="NoSpacing"/>
      </w:pPr>
    </w:p>
    <w:p w14:paraId="601E65DF" w14:textId="68F574BA" w:rsidR="001273C1" w:rsidRDefault="003A02FB">
      <w:pPr>
        <w:pStyle w:val="ListBullet"/>
      </w:pPr>
      <w:r>
        <w:t>Objective 1:</w:t>
      </w:r>
      <w:r w:rsidR="00C16778">
        <w:t xml:space="preserve"> </w:t>
      </w:r>
      <w:r w:rsidR="00420260">
        <w:t xml:space="preserve">Work toward answering the many questions </w:t>
      </w:r>
      <w:r w:rsidR="004C06E9">
        <w:t>in Case 1, independently or collaboratively.</w:t>
      </w:r>
    </w:p>
    <w:p w14:paraId="0936FD1F" w14:textId="24213BC3" w:rsidR="001273C1" w:rsidRDefault="003A02FB">
      <w:pPr>
        <w:pStyle w:val="ListBullet"/>
      </w:pPr>
      <w:r>
        <w:t>Objective 2:</w:t>
      </w:r>
      <w:r w:rsidR="00C16778">
        <w:t xml:space="preserve"> </w:t>
      </w:r>
      <w:r w:rsidR="004C06E9">
        <w:t xml:space="preserve">Create the presentation slides necessary </w:t>
      </w:r>
      <w:r w:rsidR="002329DD">
        <w:t>and rehearse</w:t>
      </w:r>
      <w:r w:rsidR="00EC38EB">
        <w:t xml:space="preserve">. </w:t>
      </w:r>
    </w:p>
    <w:p w14:paraId="1D995153" w14:textId="7BF46A77" w:rsidR="001273C1" w:rsidRDefault="003A02FB">
      <w:pPr>
        <w:pStyle w:val="ListBullet"/>
      </w:pPr>
      <w:r>
        <w:t>Objective 3:</w:t>
      </w:r>
      <w:r w:rsidR="00C16778">
        <w:t xml:space="preserve"> </w:t>
      </w:r>
      <w:r w:rsidR="00EC38EB">
        <w:t xml:space="preserve">After the recording, edit the video and review with team. </w:t>
      </w:r>
    </w:p>
    <w:p w14:paraId="1DD1A66F" w14:textId="77777777" w:rsidR="00017EFD" w:rsidRDefault="00017EFD" w:rsidP="00017EFD">
      <w:pPr>
        <w:pStyle w:val="ListBullet"/>
        <w:numPr>
          <w:ilvl w:val="0"/>
          <w:numId w:val="0"/>
        </w:numPr>
        <w:ind w:left="432"/>
      </w:pPr>
    </w:p>
    <w:p w14:paraId="0EEABC88" w14:textId="42777762" w:rsidR="001273C1" w:rsidRDefault="00094EEE">
      <w:pPr>
        <w:pStyle w:val="Heading2"/>
      </w:pPr>
      <w:r>
        <w:t>The Project Scope</w:t>
      </w:r>
    </w:p>
    <w:tbl>
      <w:tblPr>
        <w:tblStyle w:val="TipTable"/>
        <w:tblW w:w="5000" w:type="pct"/>
        <w:tblLook w:val="04A0" w:firstRow="1" w:lastRow="0" w:firstColumn="1" w:lastColumn="0" w:noHBand="0" w:noVBand="1"/>
        <w:tblDescription w:val="Layout table"/>
      </w:tblPr>
      <w:tblGrid>
        <w:gridCol w:w="577"/>
        <w:gridCol w:w="8783"/>
      </w:tblGrid>
      <w:tr w:rsidR="00386778" w14:paraId="4F10F984" w14:textId="77777777" w:rsidTr="007C13B2">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5E4F5677" w14:textId="77777777" w:rsidR="00386778" w:rsidRDefault="007C13B2" w:rsidP="004D39A3">
            <w:r>
              <w:rPr>
                <w:noProof/>
                <w:lang w:eastAsia="en-US"/>
              </w:rPr>
              <w:drawing>
                <wp:inline distT="0" distB="0" distL="0" distR="0" wp14:anchorId="78140234" wp14:editId="32A58086">
                  <wp:extent cx="285316" cy="285316"/>
                  <wp:effectExtent l="0" t="0" r="0" b="0"/>
                  <wp:docPr id="57" name="Graphic 57" descr="Raised han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ic 36" descr="Raised hand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91722" cy="291722"/>
                          </a:xfrm>
                          <a:prstGeom prst="rect">
                            <a:avLst/>
                          </a:prstGeom>
                        </pic:spPr>
                      </pic:pic>
                    </a:graphicData>
                  </a:graphic>
                </wp:inline>
              </w:drawing>
            </w:r>
          </w:p>
        </w:tc>
        <w:tc>
          <w:tcPr>
            <w:tcW w:w="4692" w:type="pct"/>
            <w:shd w:val="clear" w:color="auto" w:fill="auto"/>
          </w:tcPr>
          <w:p w14:paraId="3E3B2CCD" w14:textId="77777777" w:rsidR="004571F7" w:rsidRPr="004571F7" w:rsidRDefault="004571F7" w:rsidP="004571F7">
            <w:pPr>
              <w:pStyle w:val="TipText"/>
              <w:cnfStyle w:val="000000000000" w:firstRow="0" w:lastRow="0" w:firstColumn="0" w:lastColumn="0" w:oddVBand="0" w:evenVBand="0" w:oddHBand="0" w:evenHBand="0" w:firstRowFirstColumn="0" w:firstRowLastColumn="0" w:lastRowFirstColumn="0" w:lastRowLastColumn="0"/>
            </w:pPr>
            <w:r w:rsidRPr="004571F7">
              <w:t>"The scope of our project is to successfully develop an MSP (Management Science Project) that showcases our understanding of the subject material. The project will encompass the completion of an Excel workbook, presentation slides, and a video recording. The objective is to demonstrate proficiency in applying management science concepts and techniques to solve real-world problems. The project's scope is limited to the specified deliverables and must be completed within the given time frame and available resources."</w:t>
            </w:r>
          </w:p>
          <w:p w14:paraId="24B501C0" w14:textId="6AED36BE" w:rsidR="00386778" w:rsidRDefault="00094EEE" w:rsidP="004D39A3">
            <w:pPr>
              <w:pStyle w:val="TipText"/>
              <w:cnfStyle w:val="000000000000" w:firstRow="0" w:lastRow="0" w:firstColumn="0" w:lastColumn="0" w:oddVBand="0" w:evenVBand="0" w:oddHBand="0" w:evenHBand="0" w:firstRowFirstColumn="0" w:firstRowLastColumn="0" w:lastRowFirstColumn="0" w:lastRowLastColumn="0"/>
            </w:pPr>
            <w:r w:rsidRPr="00094EEE">
              <w:t>To successfully complete the MSP project, we need to accomplish the following tasks:</w:t>
            </w:r>
          </w:p>
        </w:tc>
      </w:tr>
    </w:tbl>
    <w:p w14:paraId="18420161" w14:textId="39D8F139" w:rsidR="00F0712E" w:rsidRPr="00D51A9A" w:rsidRDefault="00F0712E" w:rsidP="00F0712E">
      <w:pPr>
        <w:numPr>
          <w:ilvl w:val="0"/>
          <w:numId w:val="42"/>
        </w:numPr>
        <w:pBdr>
          <w:top w:val="single" w:sz="2" w:space="0" w:color="D9D9E3"/>
          <w:left w:val="single" w:sz="2" w:space="5" w:color="D9D9E3"/>
          <w:bottom w:val="single" w:sz="2" w:space="0" w:color="D9D9E3"/>
          <w:right w:val="single" w:sz="2" w:space="0" w:color="D9D9E3"/>
        </w:pBdr>
        <w:shd w:val="clear" w:color="auto" w:fill="F7F7F8"/>
        <w:spacing w:before="0" w:after="0" w:line="240" w:lineRule="auto"/>
        <w:rPr>
          <w:rFonts w:eastAsia="Times New Roman" w:cstheme="minorHAnsi"/>
          <w:b/>
          <w:bCs/>
          <w:color w:val="1F3864" w:themeColor="accent1" w:themeShade="80"/>
          <w:lang w:eastAsia="en-US"/>
        </w:rPr>
      </w:pPr>
      <w:r w:rsidRPr="00D51A9A">
        <w:rPr>
          <w:rFonts w:eastAsia="Times New Roman" w:cstheme="minorHAnsi"/>
          <w:b/>
          <w:bCs/>
          <w:color w:val="1F3864" w:themeColor="accent1" w:themeShade="80"/>
          <w:lang w:eastAsia="en-US"/>
        </w:rPr>
        <w:t>Conduct thorough research and analysis to understand the concepts and techniques of management science relevant to the project.</w:t>
      </w:r>
    </w:p>
    <w:p w14:paraId="373BA6D4" w14:textId="77777777" w:rsidR="00F0712E" w:rsidRPr="00F0712E" w:rsidRDefault="00F0712E" w:rsidP="00F0712E">
      <w:pPr>
        <w:numPr>
          <w:ilvl w:val="0"/>
          <w:numId w:val="42"/>
        </w:numPr>
        <w:pBdr>
          <w:top w:val="single" w:sz="2" w:space="0" w:color="D9D9E3"/>
          <w:left w:val="single" w:sz="2" w:space="5" w:color="D9D9E3"/>
          <w:bottom w:val="single" w:sz="2" w:space="0" w:color="D9D9E3"/>
          <w:right w:val="single" w:sz="2" w:space="0" w:color="D9D9E3"/>
        </w:pBdr>
        <w:shd w:val="clear" w:color="auto" w:fill="F7F7F8"/>
        <w:spacing w:before="0" w:after="0" w:line="240" w:lineRule="auto"/>
        <w:rPr>
          <w:rFonts w:eastAsia="Times New Roman" w:cstheme="minorHAnsi"/>
          <w:b/>
          <w:bCs/>
          <w:color w:val="1F3864" w:themeColor="accent1" w:themeShade="80"/>
          <w:lang w:eastAsia="en-US"/>
        </w:rPr>
      </w:pPr>
      <w:r w:rsidRPr="00F0712E">
        <w:rPr>
          <w:rFonts w:eastAsia="Times New Roman" w:cstheme="minorHAnsi"/>
          <w:b/>
          <w:bCs/>
          <w:color w:val="1F3864" w:themeColor="accent1" w:themeShade="80"/>
          <w:lang w:eastAsia="en-US"/>
        </w:rPr>
        <w:t>Develop a comprehensive plan that outlines the structure and content for the Excel workbook, presentation slides, and video recording.</w:t>
      </w:r>
    </w:p>
    <w:p w14:paraId="067BDC86" w14:textId="77777777" w:rsidR="00F0712E" w:rsidRPr="00F0712E" w:rsidRDefault="00F0712E" w:rsidP="00F0712E">
      <w:pPr>
        <w:numPr>
          <w:ilvl w:val="0"/>
          <w:numId w:val="42"/>
        </w:numPr>
        <w:pBdr>
          <w:top w:val="single" w:sz="2" w:space="0" w:color="D9D9E3"/>
          <w:left w:val="single" w:sz="2" w:space="5" w:color="D9D9E3"/>
          <w:bottom w:val="single" w:sz="2" w:space="0" w:color="D9D9E3"/>
          <w:right w:val="single" w:sz="2" w:space="0" w:color="D9D9E3"/>
        </w:pBdr>
        <w:shd w:val="clear" w:color="auto" w:fill="F7F7F8"/>
        <w:spacing w:before="0" w:after="0" w:line="240" w:lineRule="auto"/>
        <w:rPr>
          <w:rFonts w:eastAsia="Times New Roman" w:cstheme="minorHAnsi"/>
          <w:b/>
          <w:bCs/>
          <w:color w:val="1F3864" w:themeColor="accent1" w:themeShade="80"/>
          <w:lang w:eastAsia="en-US"/>
        </w:rPr>
      </w:pPr>
      <w:r w:rsidRPr="00F0712E">
        <w:rPr>
          <w:rFonts w:eastAsia="Times New Roman" w:cstheme="minorHAnsi"/>
          <w:b/>
          <w:bCs/>
          <w:color w:val="1F3864" w:themeColor="accent1" w:themeShade="80"/>
          <w:lang w:eastAsia="en-US"/>
        </w:rPr>
        <w:t>Gather and organize the necessary data and information required for the project.</w:t>
      </w:r>
    </w:p>
    <w:p w14:paraId="58C7BB6C" w14:textId="77777777" w:rsidR="00F0712E" w:rsidRPr="00F0712E" w:rsidRDefault="00F0712E" w:rsidP="00F0712E">
      <w:pPr>
        <w:numPr>
          <w:ilvl w:val="0"/>
          <w:numId w:val="42"/>
        </w:numPr>
        <w:pBdr>
          <w:top w:val="single" w:sz="2" w:space="0" w:color="D9D9E3"/>
          <w:left w:val="single" w:sz="2" w:space="5" w:color="D9D9E3"/>
          <w:bottom w:val="single" w:sz="2" w:space="0" w:color="D9D9E3"/>
          <w:right w:val="single" w:sz="2" w:space="0" w:color="D9D9E3"/>
        </w:pBdr>
        <w:shd w:val="clear" w:color="auto" w:fill="F7F7F8"/>
        <w:spacing w:before="0" w:after="0" w:line="240" w:lineRule="auto"/>
        <w:rPr>
          <w:rFonts w:eastAsia="Times New Roman" w:cstheme="minorHAnsi"/>
          <w:b/>
          <w:bCs/>
          <w:color w:val="1F3864" w:themeColor="accent1" w:themeShade="80"/>
          <w:lang w:eastAsia="en-US"/>
        </w:rPr>
      </w:pPr>
      <w:r w:rsidRPr="00F0712E">
        <w:rPr>
          <w:rFonts w:eastAsia="Times New Roman" w:cstheme="minorHAnsi"/>
          <w:b/>
          <w:bCs/>
          <w:color w:val="1F3864" w:themeColor="accent1" w:themeShade="80"/>
          <w:lang w:eastAsia="en-US"/>
        </w:rPr>
        <w:t>Apply appropriate Excel formulas, functions, and data analysis techniques to solve the identified problems and showcase the application of management science principles.</w:t>
      </w:r>
    </w:p>
    <w:p w14:paraId="016E07AA" w14:textId="77777777" w:rsidR="00F0712E" w:rsidRPr="00F0712E" w:rsidRDefault="00F0712E" w:rsidP="00F0712E">
      <w:pPr>
        <w:numPr>
          <w:ilvl w:val="0"/>
          <w:numId w:val="42"/>
        </w:numPr>
        <w:pBdr>
          <w:top w:val="single" w:sz="2" w:space="0" w:color="D9D9E3"/>
          <w:left w:val="single" w:sz="2" w:space="5" w:color="D9D9E3"/>
          <w:bottom w:val="single" w:sz="2" w:space="0" w:color="D9D9E3"/>
          <w:right w:val="single" w:sz="2" w:space="0" w:color="D9D9E3"/>
        </w:pBdr>
        <w:shd w:val="clear" w:color="auto" w:fill="F7F7F8"/>
        <w:spacing w:before="0" w:after="0" w:line="240" w:lineRule="auto"/>
        <w:rPr>
          <w:rFonts w:eastAsia="Times New Roman" w:cstheme="minorHAnsi"/>
          <w:b/>
          <w:bCs/>
          <w:color w:val="1F3864" w:themeColor="accent1" w:themeShade="80"/>
          <w:lang w:eastAsia="en-US"/>
        </w:rPr>
      </w:pPr>
      <w:r w:rsidRPr="00F0712E">
        <w:rPr>
          <w:rFonts w:eastAsia="Times New Roman" w:cstheme="minorHAnsi"/>
          <w:b/>
          <w:bCs/>
          <w:color w:val="1F3864" w:themeColor="accent1" w:themeShade="80"/>
          <w:lang w:eastAsia="en-US"/>
        </w:rPr>
        <w:t>Design and create visually appealing and informative presentation slides that effectively communicate the project findings and insights.</w:t>
      </w:r>
    </w:p>
    <w:p w14:paraId="7528A7AC" w14:textId="77777777" w:rsidR="00F0712E" w:rsidRPr="00F0712E" w:rsidRDefault="00F0712E" w:rsidP="00F0712E">
      <w:pPr>
        <w:numPr>
          <w:ilvl w:val="0"/>
          <w:numId w:val="42"/>
        </w:numPr>
        <w:pBdr>
          <w:top w:val="single" w:sz="2" w:space="0" w:color="D9D9E3"/>
          <w:left w:val="single" w:sz="2" w:space="5" w:color="D9D9E3"/>
          <w:bottom w:val="single" w:sz="2" w:space="0" w:color="D9D9E3"/>
          <w:right w:val="single" w:sz="2" w:space="0" w:color="D9D9E3"/>
        </w:pBdr>
        <w:shd w:val="clear" w:color="auto" w:fill="F7F7F8"/>
        <w:spacing w:before="0" w:after="0" w:line="240" w:lineRule="auto"/>
        <w:rPr>
          <w:rFonts w:eastAsia="Times New Roman" w:cstheme="minorHAnsi"/>
          <w:b/>
          <w:bCs/>
          <w:color w:val="1F3864" w:themeColor="accent1" w:themeShade="80"/>
          <w:lang w:eastAsia="en-US"/>
        </w:rPr>
      </w:pPr>
      <w:r w:rsidRPr="00F0712E">
        <w:rPr>
          <w:rFonts w:eastAsia="Times New Roman" w:cstheme="minorHAnsi"/>
          <w:b/>
          <w:bCs/>
          <w:color w:val="1F3864" w:themeColor="accent1" w:themeShade="80"/>
          <w:lang w:eastAsia="en-US"/>
        </w:rPr>
        <w:t>Prepare a script and rehearse for the video recording, ensuring a clear and concise presentation of the project.</w:t>
      </w:r>
    </w:p>
    <w:p w14:paraId="33B5640D" w14:textId="77777777" w:rsidR="00F0712E" w:rsidRPr="00F0712E" w:rsidRDefault="00F0712E" w:rsidP="00F0712E">
      <w:pPr>
        <w:numPr>
          <w:ilvl w:val="0"/>
          <w:numId w:val="42"/>
        </w:numPr>
        <w:pBdr>
          <w:top w:val="single" w:sz="2" w:space="0" w:color="D9D9E3"/>
          <w:left w:val="single" w:sz="2" w:space="5" w:color="D9D9E3"/>
          <w:bottom w:val="single" w:sz="2" w:space="0" w:color="D9D9E3"/>
          <w:right w:val="single" w:sz="2" w:space="0" w:color="D9D9E3"/>
        </w:pBdr>
        <w:shd w:val="clear" w:color="auto" w:fill="F7F7F8"/>
        <w:spacing w:before="0" w:after="0" w:line="240" w:lineRule="auto"/>
        <w:rPr>
          <w:rFonts w:eastAsia="Times New Roman" w:cstheme="minorHAnsi"/>
          <w:b/>
          <w:bCs/>
          <w:color w:val="1F3864" w:themeColor="accent1" w:themeShade="80"/>
          <w:lang w:eastAsia="en-US"/>
        </w:rPr>
      </w:pPr>
      <w:r w:rsidRPr="00F0712E">
        <w:rPr>
          <w:rFonts w:eastAsia="Times New Roman" w:cstheme="minorHAnsi"/>
          <w:b/>
          <w:bCs/>
          <w:color w:val="1F3864" w:themeColor="accent1" w:themeShade="80"/>
          <w:lang w:eastAsia="en-US"/>
        </w:rPr>
        <w:t>Create the Excel workbook with the required worksheets, formulas, and data representations that demonstrate the solution process and outcomes.</w:t>
      </w:r>
    </w:p>
    <w:p w14:paraId="50CC21C3" w14:textId="77777777" w:rsidR="00F0712E" w:rsidRPr="00F0712E" w:rsidRDefault="00F0712E" w:rsidP="00F0712E">
      <w:pPr>
        <w:numPr>
          <w:ilvl w:val="0"/>
          <w:numId w:val="42"/>
        </w:numPr>
        <w:pBdr>
          <w:top w:val="single" w:sz="2" w:space="0" w:color="D9D9E3"/>
          <w:left w:val="single" w:sz="2" w:space="5" w:color="D9D9E3"/>
          <w:bottom w:val="single" w:sz="2" w:space="0" w:color="D9D9E3"/>
          <w:right w:val="single" w:sz="2" w:space="0" w:color="D9D9E3"/>
        </w:pBdr>
        <w:shd w:val="clear" w:color="auto" w:fill="F7F7F8"/>
        <w:spacing w:before="0" w:after="0" w:line="240" w:lineRule="auto"/>
        <w:rPr>
          <w:rFonts w:eastAsia="Times New Roman" w:cstheme="minorHAnsi"/>
          <w:b/>
          <w:bCs/>
          <w:color w:val="1F3864" w:themeColor="accent1" w:themeShade="80"/>
          <w:lang w:eastAsia="en-US"/>
        </w:rPr>
      </w:pPr>
      <w:r w:rsidRPr="00F0712E">
        <w:rPr>
          <w:rFonts w:eastAsia="Times New Roman" w:cstheme="minorHAnsi"/>
          <w:b/>
          <w:bCs/>
          <w:color w:val="1F3864" w:themeColor="accent1" w:themeShade="80"/>
          <w:lang w:eastAsia="en-US"/>
        </w:rPr>
        <w:t>Finalize the presentation slides, ensuring they align with the project's objectives, and provide a compelling narrative.</w:t>
      </w:r>
    </w:p>
    <w:p w14:paraId="423803EA" w14:textId="77777777" w:rsidR="00F0712E" w:rsidRPr="00F0712E" w:rsidRDefault="00F0712E" w:rsidP="00F0712E">
      <w:pPr>
        <w:numPr>
          <w:ilvl w:val="0"/>
          <w:numId w:val="42"/>
        </w:numPr>
        <w:pBdr>
          <w:top w:val="single" w:sz="2" w:space="0" w:color="D9D9E3"/>
          <w:left w:val="single" w:sz="2" w:space="5" w:color="D9D9E3"/>
          <w:bottom w:val="single" w:sz="2" w:space="0" w:color="D9D9E3"/>
          <w:right w:val="single" w:sz="2" w:space="0" w:color="D9D9E3"/>
        </w:pBdr>
        <w:shd w:val="clear" w:color="auto" w:fill="F7F7F8"/>
        <w:spacing w:before="0" w:after="0" w:line="240" w:lineRule="auto"/>
        <w:rPr>
          <w:rFonts w:eastAsia="Times New Roman" w:cstheme="minorHAnsi"/>
          <w:b/>
          <w:bCs/>
          <w:color w:val="1F3864" w:themeColor="accent1" w:themeShade="80"/>
          <w:lang w:eastAsia="en-US"/>
        </w:rPr>
      </w:pPr>
      <w:r w:rsidRPr="00F0712E">
        <w:rPr>
          <w:rFonts w:eastAsia="Times New Roman" w:cstheme="minorHAnsi"/>
          <w:b/>
          <w:bCs/>
          <w:color w:val="1F3864" w:themeColor="accent1" w:themeShade="80"/>
          <w:lang w:eastAsia="en-US"/>
        </w:rPr>
        <w:t>Record the video presentation, maintaining a professional and engaging delivery while covering all essential aspects of the project.</w:t>
      </w:r>
    </w:p>
    <w:p w14:paraId="79FB0C2F" w14:textId="77777777" w:rsidR="00F0712E" w:rsidRPr="00F0712E" w:rsidRDefault="00F0712E" w:rsidP="00F0712E">
      <w:pPr>
        <w:numPr>
          <w:ilvl w:val="0"/>
          <w:numId w:val="42"/>
        </w:numPr>
        <w:pBdr>
          <w:top w:val="single" w:sz="2" w:space="0" w:color="D9D9E3"/>
          <w:left w:val="single" w:sz="2" w:space="5" w:color="D9D9E3"/>
          <w:bottom w:val="single" w:sz="2" w:space="0" w:color="D9D9E3"/>
          <w:right w:val="single" w:sz="2" w:space="0" w:color="D9D9E3"/>
        </w:pBdr>
        <w:shd w:val="clear" w:color="auto" w:fill="F7F7F8"/>
        <w:spacing w:before="0" w:after="0" w:line="240" w:lineRule="auto"/>
        <w:rPr>
          <w:rFonts w:eastAsia="Times New Roman" w:cstheme="minorHAnsi"/>
          <w:b/>
          <w:bCs/>
          <w:color w:val="1F3864" w:themeColor="accent1" w:themeShade="80"/>
          <w:lang w:eastAsia="en-US"/>
        </w:rPr>
      </w:pPr>
      <w:r w:rsidRPr="00F0712E">
        <w:rPr>
          <w:rFonts w:eastAsia="Times New Roman" w:cstheme="minorHAnsi"/>
          <w:b/>
          <w:bCs/>
          <w:color w:val="1F3864" w:themeColor="accent1" w:themeShade="80"/>
          <w:lang w:eastAsia="en-US"/>
        </w:rPr>
        <w:t>Review and edit the completed project components for accuracy, coherence, and adherence to project guidelines.</w:t>
      </w:r>
    </w:p>
    <w:p w14:paraId="2F0F61A9" w14:textId="77777777" w:rsidR="00F0712E" w:rsidRPr="00F0712E" w:rsidRDefault="00F0712E" w:rsidP="00F0712E">
      <w:pPr>
        <w:numPr>
          <w:ilvl w:val="0"/>
          <w:numId w:val="42"/>
        </w:numPr>
        <w:pBdr>
          <w:top w:val="single" w:sz="2" w:space="0" w:color="D9D9E3"/>
          <w:left w:val="single" w:sz="2" w:space="5" w:color="D9D9E3"/>
          <w:bottom w:val="single" w:sz="2" w:space="0" w:color="D9D9E3"/>
          <w:right w:val="single" w:sz="2" w:space="0" w:color="D9D9E3"/>
        </w:pBdr>
        <w:shd w:val="clear" w:color="auto" w:fill="F7F7F8"/>
        <w:spacing w:before="0" w:after="0" w:line="240" w:lineRule="auto"/>
        <w:rPr>
          <w:rFonts w:eastAsia="Times New Roman" w:cstheme="minorHAnsi"/>
          <w:b/>
          <w:bCs/>
          <w:color w:val="1F3864" w:themeColor="accent1" w:themeShade="80"/>
          <w:lang w:eastAsia="en-US"/>
        </w:rPr>
      </w:pPr>
      <w:r w:rsidRPr="00F0712E">
        <w:rPr>
          <w:rFonts w:eastAsia="Times New Roman" w:cstheme="minorHAnsi"/>
          <w:b/>
          <w:bCs/>
          <w:color w:val="1F3864" w:themeColor="accent1" w:themeShade="80"/>
          <w:lang w:eastAsia="en-US"/>
        </w:rPr>
        <w:t>Compile the finalized Excel workbook, presentation slides, and video recording into a cohesive submission package.</w:t>
      </w:r>
    </w:p>
    <w:p w14:paraId="7C224A29" w14:textId="77777777" w:rsidR="00F0712E" w:rsidRPr="00F0712E" w:rsidRDefault="00F0712E" w:rsidP="00F0712E">
      <w:pPr>
        <w:numPr>
          <w:ilvl w:val="0"/>
          <w:numId w:val="42"/>
        </w:numPr>
        <w:pBdr>
          <w:top w:val="single" w:sz="2" w:space="0" w:color="D9D9E3"/>
          <w:left w:val="single" w:sz="2" w:space="5" w:color="D9D9E3"/>
          <w:bottom w:val="single" w:sz="2" w:space="0" w:color="D9D9E3"/>
          <w:right w:val="single" w:sz="2" w:space="0" w:color="D9D9E3"/>
        </w:pBdr>
        <w:shd w:val="clear" w:color="auto" w:fill="F7F7F8"/>
        <w:spacing w:before="0" w:after="0" w:line="240" w:lineRule="auto"/>
        <w:rPr>
          <w:rFonts w:eastAsia="Times New Roman" w:cstheme="minorHAnsi"/>
          <w:b/>
          <w:bCs/>
          <w:color w:val="1F3864" w:themeColor="accent1" w:themeShade="80"/>
          <w:lang w:eastAsia="en-US"/>
        </w:rPr>
      </w:pPr>
      <w:r w:rsidRPr="00F0712E">
        <w:rPr>
          <w:rFonts w:eastAsia="Times New Roman" w:cstheme="minorHAnsi"/>
          <w:b/>
          <w:bCs/>
          <w:color w:val="1F3864" w:themeColor="accent1" w:themeShade="80"/>
          <w:lang w:eastAsia="en-US"/>
        </w:rPr>
        <w:t>Submit the project deliverables within the specified deadline, following the provided submission instructions.</w:t>
      </w:r>
    </w:p>
    <w:p w14:paraId="76D5F9A1" w14:textId="14B0D59B" w:rsidR="00101993" w:rsidRPr="00101993" w:rsidRDefault="00101993" w:rsidP="00545E0B">
      <w:pPr>
        <w:pStyle w:val="ListBullet"/>
        <w:numPr>
          <w:ilvl w:val="0"/>
          <w:numId w:val="0"/>
        </w:numPr>
      </w:pPr>
    </w:p>
    <w:p w14:paraId="09D69CBD" w14:textId="351DC3F6" w:rsidR="001273C1" w:rsidRDefault="00450BBB" w:rsidP="005140CB">
      <w:pPr>
        <w:pStyle w:val="Heading1"/>
      </w:pPr>
      <w:r>
        <w:lastRenderedPageBreak/>
        <w:t>Our Goal</w:t>
      </w:r>
    </w:p>
    <w:p w14:paraId="466707B3" w14:textId="77777777" w:rsidR="00017EFD" w:rsidRDefault="00017EFD">
      <w:pPr>
        <w:pStyle w:val="NoSpacing"/>
      </w:pPr>
    </w:p>
    <w:p w14:paraId="1C10A6CB" w14:textId="6F04D409" w:rsidR="00A16B5D" w:rsidRPr="00EF5637" w:rsidRDefault="00A16B5D" w:rsidP="00D51A9A">
      <w:pPr>
        <w:pStyle w:val="ListParagraph"/>
        <w:numPr>
          <w:ilvl w:val="0"/>
          <w:numId w:val="43"/>
        </w:numPr>
        <w:rPr>
          <w:b/>
          <w:bCs/>
          <w:color w:val="1F3864" w:themeColor="accent1" w:themeShade="80"/>
        </w:rPr>
      </w:pPr>
      <w:r w:rsidRPr="00EF5637">
        <w:rPr>
          <w:b/>
          <w:bCs/>
          <w:color w:val="1F3864" w:themeColor="accent1" w:themeShade="80"/>
        </w:rPr>
        <w:t>G</w:t>
      </w:r>
      <w:r w:rsidRPr="00EF5637">
        <w:rPr>
          <w:b/>
          <w:bCs/>
          <w:color w:val="1F3864" w:themeColor="accent1" w:themeShade="80"/>
        </w:rPr>
        <w:t xml:space="preserve">roup </w:t>
      </w:r>
      <w:r w:rsidRPr="00EF5637">
        <w:rPr>
          <w:b/>
          <w:bCs/>
          <w:color w:val="1F3864" w:themeColor="accent1" w:themeShade="80"/>
        </w:rPr>
        <w:t xml:space="preserve">37 </w:t>
      </w:r>
      <w:r w:rsidRPr="00EF5637">
        <w:rPr>
          <w:b/>
          <w:bCs/>
          <w:color w:val="1F3864" w:themeColor="accent1" w:themeShade="80"/>
        </w:rPr>
        <w:t>hopes to see how management science is applied to real life situations through reading different case studies. We will apply the specific skills we learned in a real-life situation to testify our comprehension and understanding of the material. We will know that we’ve done well if our work fulfills the requirements stated on the rubric. </w:t>
      </w:r>
    </w:p>
    <w:p w14:paraId="76EE074E" w14:textId="3A2FC337" w:rsidR="00A16B5D" w:rsidRDefault="00A16B5D"/>
    <w:tbl>
      <w:tblPr>
        <w:tblW w:w="9360" w:type="dxa"/>
        <w:tblCellMar>
          <w:top w:w="15" w:type="dxa"/>
          <w:left w:w="15" w:type="dxa"/>
          <w:bottom w:w="15" w:type="dxa"/>
          <w:right w:w="15" w:type="dxa"/>
        </w:tblCellMar>
        <w:tblLook w:val="04A0" w:firstRow="1" w:lastRow="0" w:firstColumn="1" w:lastColumn="0" w:noHBand="0" w:noVBand="1"/>
      </w:tblPr>
      <w:tblGrid>
        <w:gridCol w:w="1804"/>
        <w:gridCol w:w="1843"/>
        <w:gridCol w:w="1778"/>
        <w:gridCol w:w="2073"/>
        <w:gridCol w:w="1862"/>
      </w:tblGrid>
      <w:tr w:rsidR="00A16B5D" w:rsidRPr="00A16B5D" w14:paraId="32DE0256" w14:textId="77777777" w:rsidTr="00A16B5D">
        <w:tc>
          <w:tcPr>
            <w:tcW w:w="0" w:type="auto"/>
            <w:tcBorders>
              <w:top w:val="single" w:sz="8" w:space="0" w:color="000000"/>
              <w:left w:val="single" w:sz="8" w:space="0" w:color="000000"/>
              <w:bottom w:val="single" w:sz="8" w:space="0" w:color="000000"/>
              <w:right w:val="single" w:sz="8" w:space="0" w:color="000000"/>
            </w:tcBorders>
            <w:shd w:val="clear" w:color="auto" w:fill="003468"/>
            <w:tcMar>
              <w:top w:w="100" w:type="dxa"/>
              <w:left w:w="100" w:type="dxa"/>
              <w:bottom w:w="100" w:type="dxa"/>
              <w:right w:w="100" w:type="dxa"/>
            </w:tcMar>
            <w:hideMark/>
          </w:tcPr>
          <w:p w14:paraId="75FF5315" w14:textId="77777777" w:rsidR="00A16B5D" w:rsidRPr="00A16B5D" w:rsidRDefault="00A16B5D" w:rsidP="00A16B5D">
            <w:pPr>
              <w:spacing w:before="0" w:after="0" w:line="240" w:lineRule="auto"/>
              <w:rPr>
                <w:rFonts w:ascii="Times New Roman" w:eastAsia="Times New Roman" w:hAnsi="Times New Roman" w:cs="Times New Roman"/>
                <w:sz w:val="16"/>
                <w:szCs w:val="16"/>
                <w:lang w:eastAsia="en-US"/>
              </w:rPr>
            </w:pPr>
            <w:r w:rsidRPr="00A16B5D">
              <w:rPr>
                <w:rFonts w:ascii="Arial" w:eastAsia="Times New Roman" w:hAnsi="Arial" w:cs="Arial"/>
                <w:b/>
                <w:bCs/>
                <w:color w:val="FFFFFF"/>
                <w:sz w:val="16"/>
                <w:szCs w:val="16"/>
                <w:lang w:eastAsia="en-US"/>
              </w:rPr>
              <w:t>Category</w:t>
            </w:r>
          </w:p>
        </w:tc>
        <w:tc>
          <w:tcPr>
            <w:tcW w:w="0" w:type="auto"/>
            <w:tcBorders>
              <w:top w:val="single" w:sz="8" w:space="0" w:color="000000"/>
              <w:left w:val="single" w:sz="8" w:space="0" w:color="000000"/>
              <w:bottom w:val="single" w:sz="8" w:space="0" w:color="000000"/>
              <w:right w:val="single" w:sz="8" w:space="0" w:color="000000"/>
            </w:tcBorders>
            <w:shd w:val="clear" w:color="auto" w:fill="003468"/>
            <w:tcMar>
              <w:top w:w="100" w:type="dxa"/>
              <w:left w:w="100" w:type="dxa"/>
              <w:bottom w:w="100" w:type="dxa"/>
              <w:right w:w="100" w:type="dxa"/>
            </w:tcMar>
            <w:hideMark/>
          </w:tcPr>
          <w:p w14:paraId="5F23335B" w14:textId="77777777" w:rsidR="00A16B5D" w:rsidRPr="00A16B5D" w:rsidRDefault="00A16B5D" w:rsidP="00A16B5D">
            <w:pPr>
              <w:spacing w:before="0" w:after="0" w:line="240" w:lineRule="auto"/>
              <w:jc w:val="center"/>
              <w:rPr>
                <w:rFonts w:ascii="Times New Roman" w:eastAsia="Times New Roman" w:hAnsi="Times New Roman" w:cs="Times New Roman"/>
                <w:sz w:val="16"/>
                <w:szCs w:val="16"/>
                <w:lang w:eastAsia="en-US"/>
              </w:rPr>
            </w:pPr>
            <w:r w:rsidRPr="00A16B5D">
              <w:rPr>
                <w:rFonts w:ascii="Arial" w:eastAsia="Times New Roman" w:hAnsi="Arial" w:cs="Arial"/>
                <w:b/>
                <w:bCs/>
                <w:color w:val="FFFFFF"/>
                <w:sz w:val="16"/>
                <w:szCs w:val="16"/>
                <w:lang w:eastAsia="en-US"/>
              </w:rPr>
              <w:t>Exceeds Expectations (10)</w:t>
            </w:r>
          </w:p>
        </w:tc>
        <w:tc>
          <w:tcPr>
            <w:tcW w:w="0" w:type="auto"/>
            <w:tcBorders>
              <w:top w:val="single" w:sz="8" w:space="0" w:color="000000"/>
              <w:left w:val="single" w:sz="8" w:space="0" w:color="000000"/>
              <w:bottom w:val="single" w:sz="8" w:space="0" w:color="000000"/>
              <w:right w:val="single" w:sz="8" w:space="0" w:color="000000"/>
            </w:tcBorders>
            <w:shd w:val="clear" w:color="auto" w:fill="003468"/>
            <w:tcMar>
              <w:top w:w="100" w:type="dxa"/>
              <w:left w:w="100" w:type="dxa"/>
              <w:bottom w:w="100" w:type="dxa"/>
              <w:right w:w="100" w:type="dxa"/>
            </w:tcMar>
            <w:hideMark/>
          </w:tcPr>
          <w:p w14:paraId="64760518" w14:textId="77777777" w:rsidR="00A16B5D" w:rsidRPr="00A16B5D" w:rsidRDefault="00A16B5D" w:rsidP="00A16B5D">
            <w:pPr>
              <w:spacing w:before="0" w:after="0" w:line="240" w:lineRule="auto"/>
              <w:jc w:val="center"/>
              <w:rPr>
                <w:rFonts w:ascii="Times New Roman" w:eastAsia="Times New Roman" w:hAnsi="Times New Roman" w:cs="Times New Roman"/>
                <w:sz w:val="16"/>
                <w:szCs w:val="16"/>
                <w:lang w:eastAsia="en-US"/>
              </w:rPr>
            </w:pPr>
            <w:r w:rsidRPr="00A16B5D">
              <w:rPr>
                <w:rFonts w:ascii="Arial" w:eastAsia="Times New Roman" w:hAnsi="Arial" w:cs="Arial"/>
                <w:b/>
                <w:bCs/>
                <w:color w:val="FFFFFF"/>
                <w:sz w:val="16"/>
                <w:szCs w:val="16"/>
                <w:lang w:eastAsia="en-US"/>
              </w:rPr>
              <w:t>Meets Expectations (8)</w:t>
            </w:r>
          </w:p>
        </w:tc>
        <w:tc>
          <w:tcPr>
            <w:tcW w:w="0" w:type="auto"/>
            <w:tcBorders>
              <w:top w:val="single" w:sz="8" w:space="0" w:color="000000"/>
              <w:left w:val="single" w:sz="8" w:space="0" w:color="000000"/>
              <w:bottom w:val="single" w:sz="8" w:space="0" w:color="000000"/>
              <w:right w:val="single" w:sz="8" w:space="0" w:color="000000"/>
            </w:tcBorders>
            <w:shd w:val="clear" w:color="auto" w:fill="003468"/>
            <w:tcMar>
              <w:top w:w="100" w:type="dxa"/>
              <w:left w:w="100" w:type="dxa"/>
              <w:bottom w:w="100" w:type="dxa"/>
              <w:right w:w="100" w:type="dxa"/>
            </w:tcMar>
            <w:hideMark/>
          </w:tcPr>
          <w:p w14:paraId="1EAE5E29" w14:textId="77777777" w:rsidR="00A16B5D" w:rsidRPr="00A16B5D" w:rsidRDefault="00A16B5D" w:rsidP="00A16B5D">
            <w:pPr>
              <w:spacing w:before="0" w:after="0" w:line="240" w:lineRule="auto"/>
              <w:jc w:val="center"/>
              <w:rPr>
                <w:rFonts w:ascii="Times New Roman" w:eastAsia="Times New Roman" w:hAnsi="Times New Roman" w:cs="Times New Roman"/>
                <w:sz w:val="16"/>
                <w:szCs w:val="16"/>
                <w:lang w:eastAsia="en-US"/>
              </w:rPr>
            </w:pPr>
            <w:r w:rsidRPr="00A16B5D">
              <w:rPr>
                <w:rFonts w:ascii="Arial" w:eastAsia="Times New Roman" w:hAnsi="Arial" w:cs="Arial"/>
                <w:b/>
                <w:bCs/>
                <w:color w:val="FFFFFF"/>
                <w:sz w:val="16"/>
                <w:szCs w:val="16"/>
                <w:lang w:eastAsia="en-US"/>
              </w:rPr>
              <w:t>Developing Against Expectations (6)</w:t>
            </w:r>
          </w:p>
        </w:tc>
        <w:tc>
          <w:tcPr>
            <w:tcW w:w="0" w:type="auto"/>
            <w:tcBorders>
              <w:top w:val="single" w:sz="8" w:space="0" w:color="000000"/>
              <w:left w:val="single" w:sz="8" w:space="0" w:color="000000"/>
              <w:bottom w:val="single" w:sz="8" w:space="0" w:color="000000"/>
              <w:right w:val="single" w:sz="8" w:space="0" w:color="000000"/>
            </w:tcBorders>
            <w:shd w:val="clear" w:color="auto" w:fill="003468"/>
            <w:tcMar>
              <w:top w:w="100" w:type="dxa"/>
              <w:left w:w="100" w:type="dxa"/>
              <w:bottom w:w="100" w:type="dxa"/>
              <w:right w:w="100" w:type="dxa"/>
            </w:tcMar>
            <w:hideMark/>
          </w:tcPr>
          <w:p w14:paraId="225F08B6" w14:textId="77777777" w:rsidR="00A16B5D" w:rsidRPr="00A16B5D" w:rsidRDefault="00A16B5D" w:rsidP="00A16B5D">
            <w:pPr>
              <w:spacing w:before="0" w:after="0" w:line="240" w:lineRule="auto"/>
              <w:jc w:val="center"/>
              <w:rPr>
                <w:rFonts w:ascii="Times New Roman" w:eastAsia="Times New Roman" w:hAnsi="Times New Roman" w:cs="Times New Roman"/>
                <w:sz w:val="16"/>
                <w:szCs w:val="16"/>
                <w:lang w:eastAsia="en-US"/>
              </w:rPr>
            </w:pPr>
            <w:r w:rsidRPr="00A16B5D">
              <w:rPr>
                <w:rFonts w:ascii="Arial" w:eastAsia="Times New Roman" w:hAnsi="Arial" w:cs="Arial"/>
                <w:b/>
                <w:bCs/>
                <w:color w:val="FFFFFF"/>
                <w:sz w:val="16"/>
                <w:szCs w:val="16"/>
                <w:lang w:eastAsia="en-US"/>
              </w:rPr>
              <w:t>Does Not Meet Expectations (4)</w:t>
            </w:r>
          </w:p>
        </w:tc>
      </w:tr>
      <w:tr w:rsidR="00A16B5D" w:rsidRPr="00A16B5D" w14:paraId="2D8088E0" w14:textId="77777777" w:rsidTr="00A16B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C7D61" w14:textId="77777777" w:rsidR="00A16B5D" w:rsidRPr="00A16B5D" w:rsidRDefault="00A16B5D" w:rsidP="00A16B5D">
            <w:pPr>
              <w:spacing w:before="0" w:after="0" w:line="240" w:lineRule="auto"/>
              <w:rPr>
                <w:rFonts w:ascii="Times New Roman" w:eastAsia="Times New Roman" w:hAnsi="Times New Roman" w:cs="Times New Roman"/>
                <w:sz w:val="16"/>
                <w:szCs w:val="16"/>
                <w:lang w:eastAsia="en-US"/>
              </w:rPr>
            </w:pPr>
            <w:r w:rsidRPr="00A16B5D">
              <w:rPr>
                <w:rFonts w:ascii="Arial" w:eastAsia="Times New Roman" w:hAnsi="Arial" w:cs="Arial"/>
                <w:b/>
                <w:bCs/>
                <w:color w:val="000000"/>
                <w:sz w:val="16"/>
                <w:szCs w:val="16"/>
                <w:lang w:eastAsia="en-US"/>
              </w:rPr>
              <w:t>Analysis 1:</w:t>
            </w:r>
          </w:p>
          <w:p w14:paraId="1C32A771" w14:textId="77777777" w:rsidR="00A16B5D" w:rsidRPr="00A16B5D" w:rsidRDefault="00A16B5D" w:rsidP="00A16B5D">
            <w:pPr>
              <w:spacing w:before="0" w:after="0" w:line="240" w:lineRule="auto"/>
              <w:rPr>
                <w:rFonts w:ascii="Times New Roman" w:eastAsia="Times New Roman" w:hAnsi="Times New Roman" w:cs="Times New Roman"/>
                <w:sz w:val="16"/>
                <w:szCs w:val="16"/>
                <w:lang w:eastAsia="en-US"/>
              </w:rPr>
            </w:pPr>
            <w:r w:rsidRPr="00A16B5D">
              <w:rPr>
                <w:rFonts w:ascii="Arial" w:eastAsia="Times New Roman" w:hAnsi="Arial" w:cs="Arial"/>
                <w:b/>
                <w:bCs/>
                <w:color w:val="000000"/>
                <w:sz w:val="16"/>
                <w:szCs w:val="16"/>
                <w:lang w:eastAsia="en-US"/>
              </w:rPr>
              <w:t>Base-Case Model Accuracy and Clarity</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5E4E4C2D" w14:textId="77777777" w:rsidR="00A16B5D" w:rsidRPr="00A16B5D" w:rsidRDefault="00A16B5D" w:rsidP="00A16B5D">
            <w:pPr>
              <w:numPr>
                <w:ilvl w:val="0"/>
                <w:numId w:val="14"/>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 xml:space="preserve">All functions entered </w:t>
            </w:r>
            <w:proofErr w:type="gramStart"/>
            <w:r w:rsidRPr="00A16B5D">
              <w:rPr>
                <w:rFonts w:ascii="Arial" w:eastAsia="Times New Roman" w:hAnsi="Arial" w:cs="Arial"/>
                <w:color w:val="000000"/>
                <w:sz w:val="16"/>
                <w:szCs w:val="16"/>
                <w:lang w:eastAsia="en-US"/>
              </w:rPr>
              <w:t>correctly</w:t>
            </w:r>
            <w:proofErr w:type="gramEnd"/>
            <w:r w:rsidRPr="00A16B5D">
              <w:rPr>
                <w:rFonts w:ascii="Arial" w:eastAsia="Times New Roman" w:hAnsi="Arial" w:cs="Arial"/>
                <w:color w:val="000000"/>
                <w:sz w:val="16"/>
                <w:szCs w:val="16"/>
                <w:lang w:eastAsia="en-US"/>
              </w:rPr>
              <w:t xml:space="preserve"> and solution is easily auditable</w:t>
            </w:r>
          </w:p>
          <w:p w14:paraId="7CCD480A" w14:textId="77777777" w:rsidR="00A16B5D" w:rsidRPr="00A16B5D" w:rsidRDefault="00A16B5D" w:rsidP="00A16B5D">
            <w:pPr>
              <w:numPr>
                <w:ilvl w:val="0"/>
                <w:numId w:val="14"/>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Well-organized and self-explanatory model displayed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1A4D6" w14:textId="77777777" w:rsidR="00A16B5D" w:rsidRPr="00A16B5D" w:rsidRDefault="00A16B5D" w:rsidP="00A16B5D">
            <w:pPr>
              <w:numPr>
                <w:ilvl w:val="0"/>
                <w:numId w:val="15"/>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 xml:space="preserve">Functions entered correctly and solution appears </w:t>
            </w:r>
            <w:proofErr w:type="gramStart"/>
            <w:r w:rsidRPr="00A16B5D">
              <w:rPr>
                <w:rFonts w:ascii="Arial" w:eastAsia="Times New Roman" w:hAnsi="Arial" w:cs="Arial"/>
                <w:color w:val="000000"/>
                <w:sz w:val="16"/>
                <w:szCs w:val="16"/>
                <w:lang w:eastAsia="en-US"/>
              </w:rPr>
              <w:t>correct</w:t>
            </w:r>
            <w:proofErr w:type="gramEnd"/>
          </w:p>
          <w:p w14:paraId="592D93A9" w14:textId="77777777" w:rsidR="00A16B5D" w:rsidRPr="00A16B5D" w:rsidRDefault="00A16B5D" w:rsidP="00A16B5D">
            <w:pPr>
              <w:numPr>
                <w:ilvl w:val="0"/>
                <w:numId w:val="15"/>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Structured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6A624" w14:textId="77777777" w:rsidR="00A16B5D" w:rsidRPr="00A16B5D" w:rsidRDefault="00A16B5D" w:rsidP="00A16B5D">
            <w:pPr>
              <w:numPr>
                <w:ilvl w:val="0"/>
                <w:numId w:val="16"/>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 xml:space="preserve">Formulas and functions </w:t>
            </w:r>
            <w:proofErr w:type="gramStart"/>
            <w:r w:rsidRPr="00A16B5D">
              <w:rPr>
                <w:rFonts w:ascii="Arial" w:eastAsia="Times New Roman" w:hAnsi="Arial" w:cs="Arial"/>
                <w:color w:val="000000"/>
                <w:sz w:val="16"/>
                <w:szCs w:val="16"/>
                <w:lang w:eastAsia="en-US"/>
              </w:rPr>
              <w:t>included</w:t>
            </w:r>
            <w:proofErr w:type="gramEnd"/>
          </w:p>
          <w:p w14:paraId="7CA0948E" w14:textId="77777777" w:rsidR="00A16B5D" w:rsidRPr="00A16B5D" w:rsidRDefault="00A16B5D" w:rsidP="00A16B5D">
            <w:pPr>
              <w:numPr>
                <w:ilvl w:val="0"/>
                <w:numId w:val="16"/>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Set-up/analysis complex and/or unclear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017DA" w14:textId="77777777" w:rsidR="00A16B5D" w:rsidRPr="00A16B5D" w:rsidRDefault="00A16B5D" w:rsidP="00A16B5D">
            <w:pPr>
              <w:numPr>
                <w:ilvl w:val="0"/>
                <w:numId w:val="17"/>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Missing formulas in cells</w:t>
            </w:r>
          </w:p>
          <w:p w14:paraId="624FE13B" w14:textId="77777777" w:rsidR="00A16B5D" w:rsidRPr="00A16B5D" w:rsidRDefault="00A16B5D" w:rsidP="00A16B5D">
            <w:pPr>
              <w:numPr>
                <w:ilvl w:val="0"/>
                <w:numId w:val="17"/>
              </w:numPr>
              <w:spacing w:before="0" w:after="24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Model structure difficult to assess</w:t>
            </w:r>
          </w:p>
        </w:tc>
      </w:tr>
      <w:tr w:rsidR="00A16B5D" w:rsidRPr="00A16B5D" w14:paraId="3DF29D64" w14:textId="77777777" w:rsidTr="00A16B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FB731" w14:textId="77777777" w:rsidR="00A16B5D" w:rsidRPr="00A16B5D" w:rsidRDefault="00A16B5D" w:rsidP="00A16B5D">
            <w:pPr>
              <w:spacing w:before="0" w:after="0" w:line="240" w:lineRule="auto"/>
              <w:rPr>
                <w:rFonts w:ascii="Times New Roman" w:eastAsia="Times New Roman" w:hAnsi="Times New Roman" w:cs="Times New Roman"/>
                <w:sz w:val="16"/>
                <w:szCs w:val="16"/>
                <w:lang w:eastAsia="en-US"/>
              </w:rPr>
            </w:pPr>
            <w:r w:rsidRPr="00A16B5D">
              <w:rPr>
                <w:rFonts w:ascii="Arial" w:eastAsia="Times New Roman" w:hAnsi="Arial" w:cs="Arial"/>
                <w:b/>
                <w:bCs/>
                <w:color w:val="000000"/>
                <w:sz w:val="16"/>
                <w:szCs w:val="16"/>
                <w:lang w:eastAsia="en-US"/>
              </w:rPr>
              <w:t>Analysis 2:</w:t>
            </w:r>
          </w:p>
          <w:p w14:paraId="70F3A704" w14:textId="77777777" w:rsidR="00A16B5D" w:rsidRPr="00A16B5D" w:rsidRDefault="00A16B5D" w:rsidP="00A16B5D">
            <w:pPr>
              <w:spacing w:before="0" w:after="0" w:line="240" w:lineRule="auto"/>
              <w:rPr>
                <w:rFonts w:ascii="Times New Roman" w:eastAsia="Times New Roman" w:hAnsi="Times New Roman" w:cs="Times New Roman"/>
                <w:sz w:val="16"/>
                <w:szCs w:val="16"/>
                <w:lang w:eastAsia="en-US"/>
              </w:rPr>
            </w:pPr>
            <w:r w:rsidRPr="00A16B5D">
              <w:rPr>
                <w:rFonts w:ascii="Arial" w:eastAsia="Times New Roman" w:hAnsi="Arial" w:cs="Arial"/>
                <w:b/>
                <w:bCs/>
                <w:color w:val="000000"/>
                <w:sz w:val="16"/>
                <w:szCs w:val="16"/>
                <w:lang w:eastAsia="en-US"/>
              </w:rPr>
              <w:t>Model Extensions Accuracy and Innovation</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4E5B4AF3" w14:textId="77777777" w:rsidR="00A16B5D" w:rsidRPr="00A16B5D" w:rsidRDefault="00A16B5D" w:rsidP="00A16B5D">
            <w:pPr>
              <w:numPr>
                <w:ilvl w:val="0"/>
                <w:numId w:val="18"/>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 xml:space="preserve">Models work correctly when </w:t>
            </w:r>
            <w:proofErr w:type="gramStart"/>
            <w:r w:rsidRPr="00A16B5D">
              <w:rPr>
                <w:rFonts w:ascii="Arial" w:eastAsia="Times New Roman" w:hAnsi="Arial" w:cs="Arial"/>
                <w:color w:val="000000"/>
                <w:sz w:val="16"/>
                <w:szCs w:val="16"/>
                <w:lang w:eastAsia="en-US"/>
              </w:rPr>
              <w:t>executed</w:t>
            </w:r>
            <w:proofErr w:type="gramEnd"/>
            <w:r w:rsidRPr="00A16B5D">
              <w:rPr>
                <w:rFonts w:ascii="Arial" w:eastAsia="Times New Roman" w:hAnsi="Arial" w:cs="Arial"/>
                <w:color w:val="000000"/>
                <w:sz w:val="16"/>
                <w:szCs w:val="16"/>
                <w:lang w:eastAsia="en-US"/>
              </w:rPr>
              <w:t> </w:t>
            </w:r>
          </w:p>
          <w:p w14:paraId="1F5727EB" w14:textId="77777777" w:rsidR="00A16B5D" w:rsidRPr="00A16B5D" w:rsidRDefault="00A16B5D" w:rsidP="00A16B5D">
            <w:pPr>
              <w:numPr>
                <w:ilvl w:val="0"/>
                <w:numId w:val="18"/>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Clearly presented alternatives and innovative analyses address “what-ifs”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31B77" w14:textId="77777777" w:rsidR="00A16B5D" w:rsidRPr="00A16B5D" w:rsidRDefault="00A16B5D" w:rsidP="00A16B5D">
            <w:pPr>
              <w:numPr>
                <w:ilvl w:val="0"/>
                <w:numId w:val="19"/>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 xml:space="preserve">Models work correctly when </w:t>
            </w:r>
            <w:proofErr w:type="gramStart"/>
            <w:r w:rsidRPr="00A16B5D">
              <w:rPr>
                <w:rFonts w:ascii="Arial" w:eastAsia="Times New Roman" w:hAnsi="Arial" w:cs="Arial"/>
                <w:color w:val="000000"/>
                <w:sz w:val="16"/>
                <w:szCs w:val="16"/>
                <w:lang w:eastAsia="en-US"/>
              </w:rPr>
              <w:t>executed</w:t>
            </w:r>
            <w:proofErr w:type="gramEnd"/>
            <w:r w:rsidRPr="00A16B5D">
              <w:rPr>
                <w:rFonts w:ascii="Arial" w:eastAsia="Times New Roman" w:hAnsi="Arial" w:cs="Arial"/>
                <w:color w:val="000000"/>
                <w:sz w:val="16"/>
                <w:szCs w:val="16"/>
                <w:lang w:eastAsia="en-US"/>
              </w:rPr>
              <w:t> </w:t>
            </w:r>
          </w:p>
          <w:p w14:paraId="25618DCE" w14:textId="77777777" w:rsidR="00A16B5D" w:rsidRPr="00A16B5D" w:rsidRDefault="00A16B5D" w:rsidP="00A16B5D">
            <w:pPr>
              <w:numPr>
                <w:ilvl w:val="0"/>
                <w:numId w:val="19"/>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Most alternative queries addressed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9EF21" w14:textId="77777777" w:rsidR="00A16B5D" w:rsidRPr="00A16B5D" w:rsidRDefault="00A16B5D" w:rsidP="00A16B5D">
            <w:pPr>
              <w:numPr>
                <w:ilvl w:val="0"/>
                <w:numId w:val="20"/>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Models appear to be correct, but not fully working/</w:t>
            </w:r>
            <w:proofErr w:type="gramStart"/>
            <w:r w:rsidRPr="00A16B5D">
              <w:rPr>
                <w:rFonts w:ascii="Arial" w:eastAsia="Times New Roman" w:hAnsi="Arial" w:cs="Arial"/>
                <w:color w:val="000000"/>
                <w:sz w:val="16"/>
                <w:szCs w:val="16"/>
                <w:lang w:eastAsia="en-US"/>
              </w:rPr>
              <w:t>auditable</w:t>
            </w:r>
            <w:proofErr w:type="gramEnd"/>
            <w:r w:rsidRPr="00A16B5D">
              <w:rPr>
                <w:rFonts w:ascii="Arial" w:eastAsia="Times New Roman" w:hAnsi="Arial" w:cs="Arial"/>
                <w:color w:val="000000"/>
                <w:sz w:val="16"/>
                <w:szCs w:val="16"/>
                <w:lang w:eastAsia="en-US"/>
              </w:rPr>
              <w:t> </w:t>
            </w:r>
          </w:p>
          <w:p w14:paraId="08A78FEC" w14:textId="77777777" w:rsidR="00A16B5D" w:rsidRPr="00A16B5D" w:rsidRDefault="00A16B5D" w:rsidP="00A16B5D">
            <w:pPr>
              <w:numPr>
                <w:ilvl w:val="0"/>
                <w:numId w:val="20"/>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Results appear to address some queries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8F66D" w14:textId="77777777" w:rsidR="00A16B5D" w:rsidRPr="00A16B5D" w:rsidRDefault="00A16B5D" w:rsidP="00A16B5D">
            <w:pPr>
              <w:numPr>
                <w:ilvl w:val="0"/>
                <w:numId w:val="21"/>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 xml:space="preserve">Lack of alignment between models and assigned </w:t>
            </w:r>
            <w:proofErr w:type="gramStart"/>
            <w:r w:rsidRPr="00A16B5D">
              <w:rPr>
                <w:rFonts w:ascii="Arial" w:eastAsia="Times New Roman" w:hAnsi="Arial" w:cs="Arial"/>
                <w:color w:val="000000"/>
                <w:sz w:val="16"/>
                <w:szCs w:val="16"/>
                <w:lang w:eastAsia="en-US"/>
              </w:rPr>
              <w:t>queries</w:t>
            </w:r>
            <w:proofErr w:type="gramEnd"/>
          </w:p>
          <w:p w14:paraId="4D227516" w14:textId="77777777" w:rsidR="00A16B5D" w:rsidRPr="00A16B5D" w:rsidRDefault="00A16B5D" w:rsidP="00A16B5D">
            <w:pPr>
              <w:numPr>
                <w:ilvl w:val="0"/>
                <w:numId w:val="21"/>
              </w:numPr>
              <w:spacing w:before="0" w:after="24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Model difficult to comprehend</w:t>
            </w:r>
          </w:p>
        </w:tc>
      </w:tr>
      <w:tr w:rsidR="00A16B5D" w:rsidRPr="00A16B5D" w14:paraId="52137DCC" w14:textId="77777777" w:rsidTr="00A16B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CDB59" w14:textId="77777777" w:rsidR="00A16B5D" w:rsidRPr="00A16B5D" w:rsidRDefault="00A16B5D" w:rsidP="00A16B5D">
            <w:pPr>
              <w:spacing w:before="0" w:after="0" w:line="240" w:lineRule="auto"/>
              <w:rPr>
                <w:rFonts w:ascii="Times New Roman" w:eastAsia="Times New Roman" w:hAnsi="Times New Roman" w:cs="Times New Roman"/>
                <w:sz w:val="16"/>
                <w:szCs w:val="16"/>
                <w:lang w:eastAsia="en-US"/>
              </w:rPr>
            </w:pPr>
            <w:r w:rsidRPr="00A16B5D">
              <w:rPr>
                <w:rFonts w:ascii="Arial" w:eastAsia="Times New Roman" w:hAnsi="Arial" w:cs="Arial"/>
                <w:b/>
                <w:bCs/>
                <w:color w:val="000000"/>
                <w:sz w:val="16"/>
                <w:szCs w:val="16"/>
                <w:lang w:eastAsia="en-US"/>
              </w:rPr>
              <w:t>Analysis 3:</w:t>
            </w:r>
          </w:p>
          <w:p w14:paraId="79C7ACE3" w14:textId="77777777" w:rsidR="00A16B5D" w:rsidRPr="00A16B5D" w:rsidRDefault="00A16B5D" w:rsidP="00A16B5D">
            <w:pPr>
              <w:spacing w:before="0" w:after="0" w:line="240" w:lineRule="auto"/>
              <w:rPr>
                <w:rFonts w:ascii="Times New Roman" w:eastAsia="Times New Roman" w:hAnsi="Times New Roman" w:cs="Times New Roman"/>
                <w:sz w:val="16"/>
                <w:szCs w:val="16"/>
                <w:lang w:eastAsia="en-US"/>
              </w:rPr>
            </w:pPr>
            <w:r w:rsidRPr="00A16B5D">
              <w:rPr>
                <w:rFonts w:ascii="Arial" w:eastAsia="Times New Roman" w:hAnsi="Arial" w:cs="Arial"/>
                <w:b/>
                <w:bCs/>
                <w:color w:val="000000"/>
                <w:sz w:val="16"/>
                <w:szCs w:val="16"/>
                <w:lang w:eastAsia="en-US"/>
              </w:rPr>
              <w:t>Excel Workbook</w:t>
            </w:r>
          </w:p>
          <w:p w14:paraId="7C406C35" w14:textId="77777777" w:rsidR="00A16B5D" w:rsidRPr="00A16B5D" w:rsidRDefault="00A16B5D" w:rsidP="00A16B5D">
            <w:pPr>
              <w:spacing w:before="0" w:after="0" w:line="240" w:lineRule="auto"/>
              <w:rPr>
                <w:rFonts w:ascii="Times New Roman" w:eastAsia="Times New Roman" w:hAnsi="Times New Roman" w:cs="Times New Roman"/>
                <w:sz w:val="16"/>
                <w:szCs w:val="16"/>
                <w:lang w:eastAsia="en-US"/>
              </w:rPr>
            </w:pPr>
            <w:r w:rsidRPr="00A16B5D">
              <w:rPr>
                <w:rFonts w:ascii="Arial" w:eastAsia="Times New Roman" w:hAnsi="Arial" w:cs="Arial"/>
                <w:b/>
                <w:bCs/>
                <w:color w:val="000000"/>
                <w:sz w:val="16"/>
                <w:szCs w:val="16"/>
                <w:lang w:eastAsia="en-US"/>
              </w:rPr>
              <w:t>Organization and Structure</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4E843540" w14:textId="77777777" w:rsidR="00A16B5D" w:rsidRPr="00A16B5D" w:rsidRDefault="00A16B5D" w:rsidP="00A16B5D">
            <w:pPr>
              <w:numPr>
                <w:ilvl w:val="0"/>
                <w:numId w:val="22"/>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Clearly labeled analyses and results  </w:t>
            </w:r>
          </w:p>
          <w:p w14:paraId="40FBA5CD" w14:textId="77777777" w:rsidR="00A16B5D" w:rsidRPr="00A16B5D" w:rsidRDefault="00A16B5D" w:rsidP="00A16B5D">
            <w:pPr>
              <w:numPr>
                <w:ilvl w:val="0"/>
                <w:numId w:val="22"/>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Consistent and appealing formatting</w:t>
            </w:r>
          </w:p>
          <w:p w14:paraId="1114833D" w14:textId="77777777" w:rsidR="00A16B5D" w:rsidRPr="00A16B5D" w:rsidRDefault="00A16B5D" w:rsidP="00A16B5D">
            <w:pPr>
              <w:numPr>
                <w:ilvl w:val="0"/>
                <w:numId w:val="22"/>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Tabs organized with clear analysis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B85DD" w14:textId="77777777" w:rsidR="00A16B5D" w:rsidRPr="00A16B5D" w:rsidRDefault="00A16B5D" w:rsidP="00A16B5D">
            <w:pPr>
              <w:numPr>
                <w:ilvl w:val="0"/>
                <w:numId w:val="23"/>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Well-labeled analyses</w:t>
            </w:r>
          </w:p>
          <w:p w14:paraId="7E4B4CCB" w14:textId="77777777" w:rsidR="00A16B5D" w:rsidRPr="00A16B5D" w:rsidRDefault="00A16B5D" w:rsidP="00A16B5D">
            <w:pPr>
              <w:numPr>
                <w:ilvl w:val="0"/>
                <w:numId w:val="23"/>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Standard formatting</w:t>
            </w:r>
          </w:p>
          <w:p w14:paraId="29CDFBF6" w14:textId="77777777" w:rsidR="00A16B5D" w:rsidRPr="00A16B5D" w:rsidRDefault="00A16B5D" w:rsidP="00A16B5D">
            <w:pPr>
              <w:numPr>
                <w:ilvl w:val="0"/>
                <w:numId w:val="23"/>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Organized workbook tabs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7DBB7" w14:textId="77777777" w:rsidR="00A16B5D" w:rsidRPr="00A16B5D" w:rsidRDefault="00A16B5D" w:rsidP="00A16B5D">
            <w:pPr>
              <w:numPr>
                <w:ilvl w:val="0"/>
                <w:numId w:val="24"/>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Labeling inconsistent</w:t>
            </w:r>
          </w:p>
          <w:p w14:paraId="05C4E309" w14:textId="77777777" w:rsidR="00A16B5D" w:rsidRPr="00A16B5D" w:rsidRDefault="00A16B5D" w:rsidP="00A16B5D">
            <w:pPr>
              <w:numPr>
                <w:ilvl w:val="0"/>
                <w:numId w:val="24"/>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Format variations</w:t>
            </w:r>
          </w:p>
          <w:p w14:paraId="6D4684CB" w14:textId="77777777" w:rsidR="00A16B5D" w:rsidRPr="00A16B5D" w:rsidRDefault="00A16B5D" w:rsidP="00A16B5D">
            <w:pPr>
              <w:numPr>
                <w:ilvl w:val="0"/>
                <w:numId w:val="24"/>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Flow of workbook analyses unclear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1463F" w14:textId="77777777" w:rsidR="00A16B5D" w:rsidRPr="00A16B5D" w:rsidRDefault="00A16B5D" w:rsidP="00A16B5D">
            <w:pPr>
              <w:numPr>
                <w:ilvl w:val="0"/>
                <w:numId w:val="25"/>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 xml:space="preserve">Disorganized, analysis difficult to </w:t>
            </w:r>
            <w:proofErr w:type="gramStart"/>
            <w:r w:rsidRPr="00A16B5D">
              <w:rPr>
                <w:rFonts w:ascii="Arial" w:eastAsia="Times New Roman" w:hAnsi="Arial" w:cs="Arial"/>
                <w:color w:val="000000"/>
                <w:sz w:val="16"/>
                <w:szCs w:val="16"/>
                <w:lang w:eastAsia="en-US"/>
              </w:rPr>
              <w:t>comprehend</w:t>
            </w:r>
            <w:proofErr w:type="gramEnd"/>
          </w:p>
          <w:p w14:paraId="3FD0CB4F" w14:textId="77777777" w:rsidR="00A16B5D" w:rsidRPr="00A16B5D" w:rsidRDefault="00A16B5D" w:rsidP="00A16B5D">
            <w:pPr>
              <w:numPr>
                <w:ilvl w:val="0"/>
                <w:numId w:val="25"/>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Lacks formatting standards</w:t>
            </w:r>
          </w:p>
          <w:p w14:paraId="4814692B" w14:textId="77777777" w:rsidR="00A16B5D" w:rsidRPr="00A16B5D" w:rsidRDefault="00A16B5D" w:rsidP="00A16B5D">
            <w:pPr>
              <w:numPr>
                <w:ilvl w:val="0"/>
                <w:numId w:val="25"/>
              </w:numPr>
              <w:spacing w:before="0" w:after="24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Unclear workbook organization</w:t>
            </w:r>
          </w:p>
        </w:tc>
      </w:tr>
      <w:tr w:rsidR="00A16B5D" w:rsidRPr="00A16B5D" w14:paraId="503D99A6" w14:textId="77777777" w:rsidTr="00A16B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DD985" w14:textId="77777777" w:rsidR="00A16B5D" w:rsidRPr="00A16B5D" w:rsidRDefault="00A16B5D" w:rsidP="00A16B5D">
            <w:pPr>
              <w:spacing w:before="0" w:after="0" w:line="240" w:lineRule="auto"/>
              <w:rPr>
                <w:rFonts w:ascii="Times New Roman" w:eastAsia="Times New Roman" w:hAnsi="Times New Roman" w:cs="Times New Roman"/>
                <w:sz w:val="16"/>
                <w:szCs w:val="16"/>
                <w:lang w:eastAsia="en-US"/>
              </w:rPr>
            </w:pPr>
            <w:r w:rsidRPr="00A16B5D">
              <w:rPr>
                <w:rFonts w:ascii="Arial" w:eastAsia="Times New Roman" w:hAnsi="Arial" w:cs="Arial"/>
                <w:b/>
                <w:bCs/>
                <w:color w:val="000000"/>
                <w:sz w:val="16"/>
                <w:szCs w:val="16"/>
                <w:lang w:eastAsia="en-US"/>
              </w:rPr>
              <w:t>Presentation:</w:t>
            </w:r>
          </w:p>
          <w:p w14:paraId="041E9810" w14:textId="77777777" w:rsidR="00A16B5D" w:rsidRPr="00A16B5D" w:rsidRDefault="00A16B5D" w:rsidP="00A16B5D">
            <w:pPr>
              <w:spacing w:before="0" w:after="0" w:line="240" w:lineRule="auto"/>
              <w:rPr>
                <w:rFonts w:ascii="Times New Roman" w:eastAsia="Times New Roman" w:hAnsi="Times New Roman" w:cs="Times New Roman"/>
                <w:sz w:val="16"/>
                <w:szCs w:val="16"/>
                <w:lang w:eastAsia="en-US"/>
              </w:rPr>
            </w:pPr>
            <w:r w:rsidRPr="00A16B5D">
              <w:rPr>
                <w:rFonts w:ascii="Arial" w:eastAsia="Times New Roman" w:hAnsi="Arial" w:cs="Arial"/>
                <w:b/>
                <w:bCs/>
                <w:color w:val="000000"/>
                <w:sz w:val="16"/>
                <w:szCs w:val="16"/>
                <w:lang w:eastAsia="en-US"/>
              </w:rPr>
              <w:t>Media</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24BC6200" w14:textId="77777777" w:rsidR="00A16B5D" w:rsidRPr="00A16B5D" w:rsidRDefault="00A16B5D" w:rsidP="00A16B5D">
            <w:pPr>
              <w:numPr>
                <w:ilvl w:val="0"/>
                <w:numId w:val="26"/>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 xml:space="preserve">Effective overviews of work at begin and </w:t>
            </w:r>
            <w:proofErr w:type="gramStart"/>
            <w:r w:rsidRPr="00A16B5D">
              <w:rPr>
                <w:rFonts w:ascii="Arial" w:eastAsia="Times New Roman" w:hAnsi="Arial" w:cs="Arial"/>
                <w:color w:val="000000"/>
                <w:sz w:val="16"/>
                <w:szCs w:val="16"/>
                <w:lang w:eastAsia="en-US"/>
              </w:rPr>
              <w:t>end</w:t>
            </w:r>
            <w:proofErr w:type="gramEnd"/>
          </w:p>
          <w:p w14:paraId="6A0858B6" w14:textId="77777777" w:rsidR="00A16B5D" w:rsidRPr="00A16B5D" w:rsidRDefault="00A16B5D" w:rsidP="00A16B5D">
            <w:pPr>
              <w:numPr>
                <w:ilvl w:val="0"/>
                <w:numId w:val="26"/>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 xml:space="preserve">Technical details are included in an easy to assimilate </w:t>
            </w:r>
            <w:proofErr w:type="gramStart"/>
            <w:r w:rsidRPr="00A16B5D">
              <w:rPr>
                <w:rFonts w:ascii="Arial" w:eastAsia="Times New Roman" w:hAnsi="Arial" w:cs="Arial"/>
                <w:color w:val="000000"/>
                <w:sz w:val="16"/>
                <w:szCs w:val="16"/>
                <w:lang w:eastAsia="en-US"/>
              </w:rPr>
              <w:t>manner</w:t>
            </w:r>
            <w:proofErr w:type="gramEnd"/>
          </w:p>
          <w:p w14:paraId="5D403F98" w14:textId="77777777" w:rsidR="00A16B5D" w:rsidRPr="00A16B5D" w:rsidRDefault="00A16B5D" w:rsidP="00A16B5D">
            <w:pPr>
              <w:numPr>
                <w:ilvl w:val="0"/>
                <w:numId w:val="26"/>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Professional slides balance graphics and tables with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47F44" w14:textId="77777777" w:rsidR="00A16B5D" w:rsidRPr="00A16B5D" w:rsidRDefault="00A16B5D" w:rsidP="00A16B5D">
            <w:pPr>
              <w:numPr>
                <w:ilvl w:val="0"/>
                <w:numId w:val="27"/>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 xml:space="preserve">Summary of analyses </w:t>
            </w:r>
            <w:proofErr w:type="gramStart"/>
            <w:r w:rsidRPr="00A16B5D">
              <w:rPr>
                <w:rFonts w:ascii="Arial" w:eastAsia="Times New Roman" w:hAnsi="Arial" w:cs="Arial"/>
                <w:color w:val="000000"/>
                <w:sz w:val="16"/>
                <w:szCs w:val="16"/>
                <w:lang w:eastAsia="en-US"/>
              </w:rPr>
              <w:t>provided</w:t>
            </w:r>
            <w:proofErr w:type="gramEnd"/>
          </w:p>
          <w:p w14:paraId="67230D65" w14:textId="77777777" w:rsidR="00A16B5D" w:rsidRPr="00A16B5D" w:rsidRDefault="00A16B5D" w:rsidP="00A16B5D">
            <w:pPr>
              <w:numPr>
                <w:ilvl w:val="0"/>
                <w:numId w:val="27"/>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 xml:space="preserve">Technical details explained </w:t>
            </w:r>
            <w:proofErr w:type="gramStart"/>
            <w:r w:rsidRPr="00A16B5D">
              <w:rPr>
                <w:rFonts w:ascii="Arial" w:eastAsia="Times New Roman" w:hAnsi="Arial" w:cs="Arial"/>
                <w:color w:val="000000"/>
                <w:sz w:val="16"/>
                <w:szCs w:val="16"/>
                <w:lang w:eastAsia="en-US"/>
              </w:rPr>
              <w:t>effectively</w:t>
            </w:r>
            <w:proofErr w:type="gramEnd"/>
          </w:p>
          <w:p w14:paraId="46C5D6A6" w14:textId="77777777" w:rsidR="00A16B5D" w:rsidRPr="00A16B5D" w:rsidRDefault="00A16B5D" w:rsidP="00A16B5D">
            <w:pPr>
              <w:numPr>
                <w:ilvl w:val="0"/>
                <w:numId w:val="27"/>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Readable slides with useful information with graphics where useful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87AEB" w14:textId="77777777" w:rsidR="00A16B5D" w:rsidRPr="00A16B5D" w:rsidRDefault="00A16B5D" w:rsidP="00A16B5D">
            <w:pPr>
              <w:numPr>
                <w:ilvl w:val="0"/>
                <w:numId w:val="28"/>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 xml:space="preserve">Summary provided, but not </w:t>
            </w:r>
            <w:proofErr w:type="gramStart"/>
            <w:r w:rsidRPr="00A16B5D">
              <w:rPr>
                <w:rFonts w:ascii="Arial" w:eastAsia="Times New Roman" w:hAnsi="Arial" w:cs="Arial"/>
                <w:color w:val="000000"/>
                <w:sz w:val="16"/>
                <w:szCs w:val="16"/>
                <w:lang w:eastAsia="en-US"/>
              </w:rPr>
              <w:t>complete</w:t>
            </w:r>
            <w:proofErr w:type="gramEnd"/>
          </w:p>
          <w:p w14:paraId="5C205054" w14:textId="77777777" w:rsidR="00A16B5D" w:rsidRPr="00A16B5D" w:rsidRDefault="00A16B5D" w:rsidP="00A16B5D">
            <w:pPr>
              <w:numPr>
                <w:ilvl w:val="0"/>
                <w:numId w:val="28"/>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 xml:space="preserve">Too technical or not technical enough to be easily </w:t>
            </w:r>
            <w:proofErr w:type="gramStart"/>
            <w:r w:rsidRPr="00A16B5D">
              <w:rPr>
                <w:rFonts w:ascii="Arial" w:eastAsia="Times New Roman" w:hAnsi="Arial" w:cs="Arial"/>
                <w:color w:val="000000"/>
                <w:sz w:val="16"/>
                <w:szCs w:val="16"/>
                <w:lang w:eastAsia="en-US"/>
              </w:rPr>
              <w:t>understood</w:t>
            </w:r>
            <w:proofErr w:type="gramEnd"/>
          </w:p>
          <w:p w14:paraId="5EB680E1" w14:textId="77777777" w:rsidR="00A16B5D" w:rsidRPr="00A16B5D" w:rsidRDefault="00A16B5D" w:rsidP="00A16B5D">
            <w:pPr>
              <w:numPr>
                <w:ilvl w:val="0"/>
                <w:numId w:val="28"/>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Slides not uniform, or have too much text, unclear graphics at times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B13D4" w14:textId="77777777" w:rsidR="00A16B5D" w:rsidRPr="00A16B5D" w:rsidRDefault="00A16B5D" w:rsidP="00A16B5D">
            <w:pPr>
              <w:numPr>
                <w:ilvl w:val="0"/>
                <w:numId w:val="29"/>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Missing summaries</w:t>
            </w:r>
          </w:p>
          <w:p w14:paraId="7EB4688E" w14:textId="77777777" w:rsidR="00A16B5D" w:rsidRPr="00A16B5D" w:rsidRDefault="00A16B5D" w:rsidP="00A16B5D">
            <w:pPr>
              <w:numPr>
                <w:ilvl w:val="0"/>
                <w:numId w:val="29"/>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 xml:space="preserve">Difficulty interpreting analytical work </w:t>
            </w:r>
            <w:proofErr w:type="gramStart"/>
            <w:r w:rsidRPr="00A16B5D">
              <w:rPr>
                <w:rFonts w:ascii="Arial" w:eastAsia="Times New Roman" w:hAnsi="Arial" w:cs="Arial"/>
                <w:color w:val="000000"/>
                <w:sz w:val="16"/>
                <w:szCs w:val="16"/>
                <w:lang w:eastAsia="en-US"/>
              </w:rPr>
              <w:t>performed</w:t>
            </w:r>
            <w:proofErr w:type="gramEnd"/>
          </w:p>
          <w:p w14:paraId="6A1C06CB" w14:textId="77777777" w:rsidR="00A16B5D" w:rsidRPr="00A16B5D" w:rsidRDefault="00A16B5D" w:rsidP="00A16B5D">
            <w:pPr>
              <w:numPr>
                <w:ilvl w:val="0"/>
                <w:numId w:val="29"/>
              </w:numPr>
              <w:spacing w:before="0" w:after="24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Slides have significant gaps in uniformity and style and/or, too much text, no graphics</w:t>
            </w:r>
          </w:p>
        </w:tc>
      </w:tr>
      <w:tr w:rsidR="00A16B5D" w:rsidRPr="00A16B5D" w14:paraId="3AB566F2" w14:textId="77777777" w:rsidTr="00A16B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C5177" w14:textId="77777777" w:rsidR="00A16B5D" w:rsidRPr="00A16B5D" w:rsidRDefault="00A16B5D" w:rsidP="00A16B5D">
            <w:pPr>
              <w:spacing w:before="0" w:after="0" w:line="240" w:lineRule="auto"/>
              <w:rPr>
                <w:rFonts w:ascii="Times New Roman" w:eastAsia="Times New Roman" w:hAnsi="Times New Roman" w:cs="Times New Roman"/>
                <w:sz w:val="16"/>
                <w:szCs w:val="16"/>
                <w:lang w:eastAsia="en-US"/>
              </w:rPr>
            </w:pPr>
            <w:r w:rsidRPr="00A16B5D">
              <w:rPr>
                <w:rFonts w:ascii="Arial" w:eastAsia="Times New Roman" w:hAnsi="Arial" w:cs="Arial"/>
                <w:b/>
                <w:bCs/>
                <w:color w:val="000000"/>
                <w:sz w:val="16"/>
                <w:szCs w:val="16"/>
                <w:lang w:eastAsia="en-US"/>
              </w:rPr>
              <w:t>Presentation Delivery:</w:t>
            </w:r>
          </w:p>
          <w:p w14:paraId="330E2C1B" w14:textId="77777777" w:rsidR="00A16B5D" w:rsidRPr="00A16B5D" w:rsidRDefault="00A16B5D" w:rsidP="00A16B5D">
            <w:pPr>
              <w:spacing w:before="0" w:after="0" w:line="240" w:lineRule="auto"/>
              <w:rPr>
                <w:rFonts w:ascii="Times New Roman" w:eastAsia="Times New Roman" w:hAnsi="Times New Roman" w:cs="Times New Roman"/>
                <w:sz w:val="16"/>
                <w:szCs w:val="16"/>
                <w:lang w:eastAsia="en-US"/>
              </w:rPr>
            </w:pPr>
            <w:r w:rsidRPr="00A16B5D">
              <w:rPr>
                <w:rFonts w:ascii="Arial" w:eastAsia="Times New Roman" w:hAnsi="Arial" w:cs="Arial"/>
                <w:b/>
                <w:bCs/>
                <w:color w:val="000000"/>
                <w:sz w:val="16"/>
                <w:szCs w:val="16"/>
                <w:lang w:eastAsia="en-US"/>
              </w:rPr>
              <w:t>Content or Story</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41BED489" w14:textId="77777777" w:rsidR="00A16B5D" w:rsidRPr="00A16B5D" w:rsidRDefault="00A16B5D" w:rsidP="00A16B5D">
            <w:pPr>
              <w:numPr>
                <w:ilvl w:val="0"/>
                <w:numId w:val="30"/>
              </w:numPr>
              <w:spacing w:before="0" w:after="0" w:line="240" w:lineRule="auto"/>
              <w:ind w:left="45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 xml:space="preserve">A contextual story directed at a “client” anchors the </w:t>
            </w:r>
            <w:proofErr w:type="gramStart"/>
            <w:r w:rsidRPr="00A16B5D">
              <w:rPr>
                <w:rFonts w:ascii="Arial" w:eastAsia="Times New Roman" w:hAnsi="Arial" w:cs="Arial"/>
                <w:color w:val="000000"/>
                <w:sz w:val="16"/>
                <w:szCs w:val="16"/>
                <w:lang w:eastAsia="en-US"/>
              </w:rPr>
              <w:t>presentation</w:t>
            </w:r>
            <w:proofErr w:type="gramEnd"/>
            <w:r w:rsidRPr="00A16B5D">
              <w:rPr>
                <w:rFonts w:ascii="Arial" w:eastAsia="Times New Roman" w:hAnsi="Arial" w:cs="Arial"/>
                <w:color w:val="000000"/>
                <w:sz w:val="16"/>
                <w:szCs w:val="16"/>
                <w:lang w:eastAsia="en-US"/>
              </w:rPr>
              <w:t> </w:t>
            </w:r>
          </w:p>
          <w:p w14:paraId="50EC659C" w14:textId="77777777" w:rsidR="00A16B5D" w:rsidRPr="00A16B5D" w:rsidRDefault="00A16B5D" w:rsidP="00A16B5D">
            <w:pPr>
              <w:numPr>
                <w:ilvl w:val="0"/>
                <w:numId w:val="30"/>
              </w:numPr>
              <w:spacing w:before="0" w:after="0" w:line="240" w:lineRule="auto"/>
              <w:ind w:left="45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Analyses are clear, impactful, and meaningful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2E359" w14:textId="77777777" w:rsidR="00A16B5D" w:rsidRPr="00A16B5D" w:rsidRDefault="00A16B5D" w:rsidP="00A16B5D">
            <w:pPr>
              <w:numPr>
                <w:ilvl w:val="0"/>
                <w:numId w:val="31"/>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 xml:space="preserve">Provides outline that addresses client </w:t>
            </w:r>
            <w:proofErr w:type="gramStart"/>
            <w:r w:rsidRPr="00A16B5D">
              <w:rPr>
                <w:rFonts w:ascii="Arial" w:eastAsia="Times New Roman" w:hAnsi="Arial" w:cs="Arial"/>
                <w:color w:val="000000"/>
                <w:sz w:val="16"/>
                <w:szCs w:val="16"/>
                <w:lang w:eastAsia="en-US"/>
              </w:rPr>
              <w:t>challenge</w:t>
            </w:r>
            <w:proofErr w:type="gramEnd"/>
          </w:p>
          <w:p w14:paraId="41D8805C" w14:textId="77777777" w:rsidR="00A16B5D" w:rsidRPr="00A16B5D" w:rsidRDefault="00A16B5D" w:rsidP="00A16B5D">
            <w:pPr>
              <w:numPr>
                <w:ilvl w:val="0"/>
                <w:numId w:val="31"/>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Presents analyses and results clearly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117A6" w14:textId="77777777" w:rsidR="00A16B5D" w:rsidRPr="00A16B5D" w:rsidRDefault="00A16B5D" w:rsidP="00A16B5D">
            <w:pPr>
              <w:numPr>
                <w:ilvl w:val="0"/>
                <w:numId w:val="32"/>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 xml:space="preserve">Organized logically for the “client” with gaps in </w:t>
            </w:r>
            <w:proofErr w:type="gramStart"/>
            <w:r w:rsidRPr="00A16B5D">
              <w:rPr>
                <w:rFonts w:ascii="Arial" w:eastAsia="Times New Roman" w:hAnsi="Arial" w:cs="Arial"/>
                <w:color w:val="000000"/>
                <w:sz w:val="16"/>
                <w:szCs w:val="16"/>
                <w:lang w:eastAsia="en-US"/>
              </w:rPr>
              <w:t>flow</w:t>
            </w:r>
            <w:proofErr w:type="gramEnd"/>
          </w:p>
          <w:p w14:paraId="6FB5070E" w14:textId="77777777" w:rsidR="00A16B5D" w:rsidRPr="00A16B5D" w:rsidRDefault="00A16B5D" w:rsidP="00A16B5D">
            <w:pPr>
              <w:numPr>
                <w:ilvl w:val="0"/>
                <w:numId w:val="32"/>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Analyses included, with issues in clarity, implications, or 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C966E" w14:textId="77777777" w:rsidR="00A16B5D" w:rsidRPr="00A16B5D" w:rsidRDefault="00A16B5D" w:rsidP="00A16B5D">
            <w:pPr>
              <w:numPr>
                <w:ilvl w:val="0"/>
                <w:numId w:val="33"/>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Presentation purpose unclear or missing</w:t>
            </w:r>
          </w:p>
          <w:p w14:paraId="3F83B4A1" w14:textId="77777777" w:rsidR="00A16B5D" w:rsidRPr="00A16B5D" w:rsidRDefault="00A16B5D" w:rsidP="00A16B5D">
            <w:pPr>
              <w:numPr>
                <w:ilvl w:val="0"/>
                <w:numId w:val="33"/>
              </w:numPr>
              <w:spacing w:before="0" w:after="24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Analyses hard to comprehend, misaligned, or contains errors</w:t>
            </w:r>
          </w:p>
        </w:tc>
      </w:tr>
      <w:tr w:rsidR="00A16B5D" w:rsidRPr="00A16B5D" w14:paraId="25D619F7" w14:textId="77777777" w:rsidTr="00A16B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B1F50" w14:textId="77777777" w:rsidR="00A16B5D" w:rsidRPr="00A16B5D" w:rsidRDefault="00A16B5D" w:rsidP="00A16B5D">
            <w:pPr>
              <w:spacing w:before="0" w:after="0" w:line="240" w:lineRule="auto"/>
              <w:rPr>
                <w:rFonts w:ascii="Times New Roman" w:eastAsia="Times New Roman" w:hAnsi="Times New Roman" w:cs="Times New Roman"/>
                <w:sz w:val="16"/>
                <w:szCs w:val="16"/>
                <w:lang w:eastAsia="en-US"/>
              </w:rPr>
            </w:pPr>
            <w:r w:rsidRPr="00A16B5D">
              <w:rPr>
                <w:rFonts w:ascii="Arial" w:eastAsia="Times New Roman" w:hAnsi="Arial" w:cs="Arial"/>
                <w:b/>
                <w:bCs/>
                <w:color w:val="000000"/>
                <w:sz w:val="16"/>
                <w:szCs w:val="16"/>
                <w:lang w:eastAsia="en-US"/>
              </w:rPr>
              <w:lastRenderedPageBreak/>
              <w:t>Presentation Delivery: Presenters</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632D3240" w14:textId="77777777" w:rsidR="00A16B5D" w:rsidRPr="00A16B5D" w:rsidRDefault="00A16B5D" w:rsidP="00A16B5D">
            <w:pPr>
              <w:numPr>
                <w:ilvl w:val="0"/>
                <w:numId w:val="34"/>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Presenters well prepared, relaxed, and improvising delivery</w:t>
            </w:r>
          </w:p>
          <w:p w14:paraId="57EDBA8F" w14:textId="77777777" w:rsidR="00A16B5D" w:rsidRPr="00A16B5D" w:rsidRDefault="00A16B5D" w:rsidP="00A16B5D">
            <w:pPr>
              <w:numPr>
                <w:ilvl w:val="0"/>
                <w:numId w:val="34"/>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Delivery clear and energetic with integrated theme</w:t>
            </w:r>
          </w:p>
          <w:p w14:paraId="561ADCB6" w14:textId="77777777" w:rsidR="00A16B5D" w:rsidRPr="00A16B5D" w:rsidRDefault="00A16B5D" w:rsidP="00A16B5D">
            <w:pPr>
              <w:numPr>
                <w:ilvl w:val="0"/>
                <w:numId w:val="34"/>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Presentation 6-8 minutes in duration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20702" w14:textId="77777777" w:rsidR="00A16B5D" w:rsidRPr="00A16B5D" w:rsidRDefault="00A16B5D" w:rsidP="00A16B5D">
            <w:pPr>
              <w:numPr>
                <w:ilvl w:val="0"/>
                <w:numId w:val="35"/>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 xml:space="preserve">Presenters prepared and comfortable with </w:t>
            </w:r>
            <w:proofErr w:type="gramStart"/>
            <w:r w:rsidRPr="00A16B5D">
              <w:rPr>
                <w:rFonts w:ascii="Arial" w:eastAsia="Times New Roman" w:hAnsi="Arial" w:cs="Arial"/>
                <w:color w:val="000000"/>
                <w:sz w:val="16"/>
                <w:szCs w:val="16"/>
                <w:lang w:eastAsia="en-US"/>
              </w:rPr>
              <w:t>content</w:t>
            </w:r>
            <w:proofErr w:type="gramEnd"/>
          </w:p>
          <w:p w14:paraId="0023D037" w14:textId="77777777" w:rsidR="00A16B5D" w:rsidRPr="00A16B5D" w:rsidRDefault="00A16B5D" w:rsidP="00A16B5D">
            <w:pPr>
              <w:numPr>
                <w:ilvl w:val="0"/>
                <w:numId w:val="35"/>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Delivery clear and transitions effective</w:t>
            </w:r>
          </w:p>
          <w:p w14:paraId="78F78473" w14:textId="77777777" w:rsidR="00A16B5D" w:rsidRPr="00A16B5D" w:rsidRDefault="00A16B5D" w:rsidP="00A16B5D">
            <w:pPr>
              <w:numPr>
                <w:ilvl w:val="0"/>
                <w:numId w:val="35"/>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Presentation 6-8 minutes in duration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13201" w14:textId="77777777" w:rsidR="00A16B5D" w:rsidRPr="00A16B5D" w:rsidRDefault="00A16B5D" w:rsidP="00A16B5D">
            <w:pPr>
              <w:numPr>
                <w:ilvl w:val="0"/>
                <w:numId w:val="36"/>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 xml:space="preserve">Presenters appear nervous or lack some experience with </w:t>
            </w:r>
            <w:proofErr w:type="gramStart"/>
            <w:r w:rsidRPr="00A16B5D">
              <w:rPr>
                <w:rFonts w:ascii="Arial" w:eastAsia="Times New Roman" w:hAnsi="Arial" w:cs="Arial"/>
                <w:color w:val="000000"/>
                <w:sz w:val="16"/>
                <w:szCs w:val="16"/>
                <w:lang w:eastAsia="en-US"/>
              </w:rPr>
              <w:t>content</w:t>
            </w:r>
            <w:proofErr w:type="gramEnd"/>
          </w:p>
          <w:p w14:paraId="25082CC0" w14:textId="77777777" w:rsidR="00A16B5D" w:rsidRPr="00A16B5D" w:rsidRDefault="00A16B5D" w:rsidP="00A16B5D">
            <w:pPr>
              <w:numPr>
                <w:ilvl w:val="0"/>
                <w:numId w:val="36"/>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Delivery choppy at times</w:t>
            </w:r>
          </w:p>
          <w:p w14:paraId="45A99A2A" w14:textId="77777777" w:rsidR="00A16B5D" w:rsidRPr="00A16B5D" w:rsidRDefault="00A16B5D" w:rsidP="00A16B5D">
            <w:pPr>
              <w:numPr>
                <w:ilvl w:val="0"/>
                <w:numId w:val="36"/>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 xml:space="preserve">Presentation outside of </w:t>
            </w:r>
            <w:proofErr w:type="gramStart"/>
            <w:r w:rsidRPr="00A16B5D">
              <w:rPr>
                <w:rFonts w:ascii="Arial" w:eastAsia="Times New Roman" w:hAnsi="Arial" w:cs="Arial"/>
                <w:color w:val="000000"/>
                <w:sz w:val="16"/>
                <w:szCs w:val="16"/>
                <w:lang w:eastAsia="en-US"/>
              </w:rPr>
              <w:t>6-8 minute</w:t>
            </w:r>
            <w:proofErr w:type="gramEnd"/>
            <w:r w:rsidRPr="00A16B5D">
              <w:rPr>
                <w:rFonts w:ascii="Arial" w:eastAsia="Times New Roman" w:hAnsi="Arial" w:cs="Arial"/>
                <w:color w:val="000000"/>
                <w:sz w:val="16"/>
                <w:szCs w:val="16"/>
                <w:lang w:eastAsia="en-US"/>
              </w:rPr>
              <w:t xml:space="preserve"> window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C23FD" w14:textId="77777777" w:rsidR="00A16B5D" w:rsidRPr="00A16B5D" w:rsidRDefault="00A16B5D" w:rsidP="00A16B5D">
            <w:pPr>
              <w:numPr>
                <w:ilvl w:val="0"/>
                <w:numId w:val="37"/>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 xml:space="preserve">Presenters not prepared or lack content or project </w:t>
            </w:r>
            <w:proofErr w:type="gramStart"/>
            <w:r w:rsidRPr="00A16B5D">
              <w:rPr>
                <w:rFonts w:ascii="Arial" w:eastAsia="Times New Roman" w:hAnsi="Arial" w:cs="Arial"/>
                <w:color w:val="000000"/>
                <w:sz w:val="16"/>
                <w:szCs w:val="16"/>
                <w:lang w:eastAsia="en-US"/>
              </w:rPr>
              <w:t>knowledge</w:t>
            </w:r>
            <w:proofErr w:type="gramEnd"/>
          </w:p>
          <w:p w14:paraId="194D5583" w14:textId="77777777" w:rsidR="00A16B5D" w:rsidRPr="00A16B5D" w:rsidRDefault="00A16B5D" w:rsidP="00A16B5D">
            <w:pPr>
              <w:numPr>
                <w:ilvl w:val="0"/>
                <w:numId w:val="37"/>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Gaps in content delivery</w:t>
            </w:r>
          </w:p>
          <w:p w14:paraId="46D649B2" w14:textId="77777777" w:rsidR="00A16B5D" w:rsidRPr="00A16B5D" w:rsidRDefault="00A16B5D" w:rsidP="00A16B5D">
            <w:pPr>
              <w:numPr>
                <w:ilvl w:val="0"/>
                <w:numId w:val="37"/>
              </w:numPr>
              <w:spacing w:before="0" w:after="24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Presentation too long or short</w:t>
            </w:r>
          </w:p>
        </w:tc>
      </w:tr>
      <w:tr w:rsidR="00A16B5D" w:rsidRPr="00A16B5D" w14:paraId="74581A7D" w14:textId="77777777" w:rsidTr="00A16B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EEC94" w14:textId="77777777" w:rsidR="00A16B5D" w:rsidRPr="00A16B5D" w:rsidRDefault="00A16B5D" w:rsidP="00A16B5D">
            <w:pPr>
              <w:spacing w:before="0" w:after="0" w:line="240" w:lineRule="auto"/>
              <w:rPr>
                <w:rFonts w:ascii="Times New Roman" w:eastAsia="Times New Roman" w:hAnsi="Times New Roman" w:cs="Times New Roman"/>
                <w:sz w:val="16"/>
                <w:szCs w:val="16"/>
                <w:lang w:eastAsia="en-US"/>
              </w:rPr>
            </w:pPr>
            <w:r w:rsidRPr="00A16B5D">
              <w:rPr>
                <w:rFonts w:ascii="Arial" w:eastAsia="Times New Roman" w:hAnsi="Arial" w:cs="Arial"/>
                <w:b/>
                <w:bCs/>
                <w:color w:val="000000"/>
                <w:sz w:val="16"/>
                <w:szCs w:val="16"/>
                <w:lang w:eastAsia="en-US"/>
              </w:rPr>
              <w:t>Project Originality:  Novel and Innovative Analysis and/or Delivery</w:t>
            </w:r>
          </w:p>
          <w:p w14:paraId="4EB6A70E" w14:textId="77777777" w:rsidR="00A16B5D" w:rsidRPr="00A16B5D" w:rsidRDefault="00A16B5D" w:rsidP="00A16B5D">
            <w:pPr>
              <w:spacing w:before="0" w:after="0" w:line="240" w:lineRule="auto"/>
              <w:rPr>
                <w:rFonts w:ascii="Times New Roman" w:eastAsia="Times New Roman" w:hAnsi="Times New Roman" w:cs="Times New Roman"/>
                <w:sz w:val="16"/>
                <w:szCs w:val="16"/>
                <w:lang w:eastAsia="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5033B441" w14:textId="77777777" w:rsidR="00A16B5D" w:rsidRPr="00A16B5D" w:rsidRDefault="00A16B5D" w:rsidP="00A16B5D">
            <w:pPr>
              <w:numPr>
                <w:ilvl w:val="0"/>
                <w:numId w:val="38"/>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 xml:space="preserve">Novel modeling approaches </w:t>
            </w:r>
            <w:proofErr w:type="gramStart"/>
            <w:r w:rsidRPr="00A16B5D">
              <w:rPr>
                <w:rFonts w:ascii="Arial" w:eastAsia="Times New Roman" w:hAnsi="Arial" w:cs="Arial"/>
                <w:color w:val="000000"/>
                <w:sz w:val="16"/>
                <w:szCs w:val="16"/>
                <w:lang w:eastAsia="en-US"/>
              </w:rPr>
              <w:t>included</w:t>
            </w:r>
            <w:proofErr w:type="gramEnd"/>
          </w:p>
          <w:p w14:paraId="6A96F83A" w14:textId="77777777" w:rsidR="00A16B5D" w:rsidRPr="00A16B5D" w:rsidRDefault="00A16B5D" w:rsidP="00A16B5D">
            <w:pPr>
              <w:numPr>
                <w:ilvl w:val="0"/>
                <w:numId w:val="38"/>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 xml:space="preserve">Analysis extends beyond content </w:t>
            </w:r>
            <w:proofErr w:type="gramStart"/>
            <w:r w:rsidRPr="00A16B5D">
              <w:rPr>
                <w:rFonts w:ascii="Arial" w:eastAsia="Times New Roman" w:hAnsi="Arial" w:cs="Arial"/>
                <w:color w:val="000000"/>
                <w:sz w:val="16"/>
                <w:szCs w:val="16"/>
                <w:lang w:eastAsia="en-US"/>
              </w:rPr>
              <w:t>provided</w:t>
            </w:r>
            <w:proofErr w:type="gramEnd"/>
          </w:p>
          <w:p w14:paraId="3CBDC860" w14:textId="77777777" w:rsidR="00A16B5D" w:rsidRPr="00A16B5D" w:rsidRDefault="00A16B5D" w:rsidP="00A16B5D">
            <w:pPr>
              <w:numPr>
                <w:ilvl w:val="0"/>
                <w:numId w:val="38"/>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Creative and/or interesting presentation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CD5A7" w14:textId="77777777" w:rsidR="00A16B5D" w:rsidRPr="00A16B5D" w:rsidRDefault="00A16B5D" w:rsidP="00A16B5D">
            <w:pPr>
              <w:numPr>
                <w:ilvl w:val="0"/>
                <w:numId w:val="39"/>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 xml:space="preserve">Competent modeling approach </w:t>
            </w:r>
            <w:proofErr w:type="gramStart"/>
            <w:r w:rsidRPr="00A16B5D">
              <w:rPr>
                <w:rFonts w:ascii="Arial" w:eastAsia="Times New Roman" w:hAnsi="Arial" w:cs="Arial"/>
                <w:color w:val="000000"/>
                <w:sz w:val="16"/>
                <w:szCs w:val="16"/>
                <w:lang w:eastAsia="en-US"/>
              </w:rPr>
              <w:t>demonstrated</w:t>
            </w:r>
            <w:proofErr w:type="gramEnd"/>
          </w:p>
          <w:p w14:paraId="025D4C27" w14:textId="77777777" w:rsidR="00A16B5D" w:rsidRPr="00A16B5D" w:rsidRDefault="00A16B5D" w:rsidP="00A16B5D">
            <w:pPr>
              <w:numPr>
                <w:ilvl w:val="0"/>
                <w:numId w:val="39"/>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 xml:space="preserve">Analysis cover required </w:t>
            </w:r>
            <w:proofErr w:type="gramStart"/>
            <w:r w:rsidRPr="00A16B5D">
              <w:rPr>
                <w:rFonts w:ascii="Arial" w:eastAsia="Times New Roman" w:hAnsi="Arial" w:cs="Arial"/>
                <w:color w:val="000000"/>
                <w:sz w:val="16"/>
                <w:szCs w:val="16"/>
                <w:lang w:eastAsia="en-US"/>
              </w:rPr>
              <w:t>elements</w:t>
            </w:r>
            <w:proofErr w:type="gramEnd"/>
          </w:p>
          <w:p w14:paraId="503F1789" w14:textId="77777777" w:rsidR="00A16B5D" w:rsidRPr="00A16B5D" w:rsidRDefault="00A16B5D" w:rsidP="00A16B5D">
            <w:pPr>
              <w:numPr>
                <w:ilvl w:val="0"/>
                <w:numId w:val="39"/>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Presentation effective and clear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6B26C" w14:textId="77777777" w:rsidR="00A16B5D" w:rsidRPr="00A16B5D" w:rsidRDefault="00A16B5D" w:rsidP="00A16B5D">
            <w:pPr>
              <w:numPr>
                <w:ilvl w:val="0"/>
                <w:numId w:val="40"/>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 xml:space="preserve">Models lack full </w:t>
            </w:r>
            <w:proofErr w:type="gramStart"/>
            <w:r w:rsidRPr="00A16B5D">
              <w:rPr>
                <w:rFonts w:ascii="Arial" w:eastAsia="Times New Roman" w:hAnsi="Arial" w:cs="Arial"/>
                <w:color w:val="000000"/>
                <w:sz w:val="16"/>
                <w:szCs w:val="16"/>
                <w:lang w:eastAsia="en-US"/>
              </w:rPr>
              <w:t>clarity</w:t>
            </w:r>
            <w:proofErr w:type="gramEnd"/>
          </w:p>
          <w:p w14:paraId="27A7A6F0" w14:textId="77777777" w:rsidR="00A16B5D" w:rsidRPr="00A16B5D" w:rsidRDefault="00A16B5D" w:rsidP="00A16B5D">
            <w:pPr>
              <w:numPr>
                <w:ilvl w:val="0"/>
                <w:numId w:val="40"/>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 xml:space="preserve">Analysis performed covers minimal </w:t>
            </w:r>
            <w:proofErr w:type="gramStart"/>
            <w:r w:rsidRPr="00A16B5D">
              <w:rPr>
                <w:rFonts w:ascii="Arial" w:eastAsia="Times New Roman" w:hAnsi="Arial" w:cs="Arial"/>
                <w:color w:val="000000"/>
                <w:sz w:val="16"/>
                <w:szCs w:val="16"/>
                <w:lang w:eastAsia="en-US"/>
              </w:rPr>
              <w:t>requirements</w:t>
            </w:r>
            <w:proofErr w:type="gramEnd"/>
          </w:p>
          <w:p w14:paraId="65BC0686" w14:textId="77777777" w:rsidR="00A16B5D" w:rsidRPr="00A16B5D" w:rsidRDefault="00A16B5D" w:rsidP="00A16B5D">
            <w:pPr>
              <w:numPr>
                <w:ilvl w:val="0"/>
                <w:numId w:val="40"/>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Traditional presentation of 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32B80" w14:textId="77777777" w:rsidR="00A16B5D" w:rsidRPr="00A16B5D" w:rsidRDefault="00A16B5D" w:rsidP="00A16B5D">
            <w:pPr>
              <w:numPr>
                <w:ilvl w:val="0"/>
                <w:numId w:val="41"/>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 xml:space="preserve">Modeling approach incorrect or errors </w:t>
            </w:r>
            <w:proofErr w:type="gramStart"/>
            <w:r w:rsidRPr="00A16B5D">
              <w:rPr>
                <w:rFonts w:ascii="Arial" w:eastAsia="Times New Roman" w:hAnsi="Arial" w:cs="Arial"/>
                <w:color w:val="000000"/>
                <w:sz w:val="16"/>
                <w:szCs w:val="16"/>
                <w:lang w:eastAsia="en-US"/>
              </w:rPr>
              <w:t>found</w:t>
            </w:r>
            <w:proofErr w:type="gramEnd"/>
          </w:p>
          <w:p w14:paraId="06B8D220" w14:textId="77777777" w:rsidR="00A16B5D" w:rsidRPr="00A16B5D" w:rsidRDefault="00A16B5D" w:rsidP="00A16B5D">
            <w:pPr>
              <w:numPr>
                <w:ilvl w:val="0"/>
                <w:numId w:val="41"/>
              </w:numPr>
              <w:spacing w:before="0" w:after="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 xml:space="preserve">Analysis fails to address basic </w:t>
            </w:r>
            <w:proofErr w:type="gramStart"/>
            <w:r w:rsidRPr="00A16B5D">
              <w:rPr>
                <w:rFonts w:ascii="Arial" w:eastAsia="Times New Roman" w:hAnsi="Arial" w:cs="Arial"/>
                <w:color w:val="000000"/>
                <w:sz w:val="16"/>
                <w:szCs w:val="16"/>
                <w:lang w:eastAsia="en-US"/>
              </w:rPr>
              <w:t>requirements</w:t>
            </w:r>
            <w:proofErr w:type="gramEnd"/>
            <w:r w:rsidRPr="00A16B5D">
              <w:rPr>
                <w:rFonts w:ascii="Arial" w:eastAsia="Times New Roman" w:hAnsi="Arial" w:cs="Arial"/>
                <w:color w:val="000000"/>
                <w:sz w:val="16"/>
                <w:szCs w:val="16"/>
                <w:lang w:eastAsia="en-US"/>
              </w:rPr>
              <w:t> </w:t>
            </w:r>
          </w:p>
          <w:p w14:paraId="7B61DC94" w14:textId="77777777" w:rsidR="00A16B5D" w:rsidRPr="00A16B5D" w:rsidRDefault="00A16B5D" w:rsidP="00A16B5D">
            <w:pPr>
              <w:numPr>
                <w:ilvl w:val="0"/>
                <w:numId w:val="41"/>
              </w:numPr>
              <w:spacing w:before="0" w:after="240" w:line="240" w:lineRule="auto"/>
              <w:ind w:left="360"/>
              <w:textAlignment w:val="baseline"/>
              <w:rPr>
                <w:rFonts w:ascii="Arial" w:eastAsia="Times New Roman" w:hAnsi="Arial" w:cs="Arial"/>
                <w:color w:val="000000"/>
                <w:sz w:val="16"/>
                <w:szCs w:val="16"/>
                <w:lang w:eastAsia="en-US"/>
              </w:rPr>
            </w:pPr>
            <w:r w:rsidRPr="00A16B5D">
              <w:rPr>
                <w:rFonts w:ascii="Arial" w:eastAsia="Times New Roman" w:hAnsi="Arial" w:cs="Arial"/>
                <w:color w:val="000000"/>
                <w:sz w:val="16"/>
                <w:szCs w:val="16"/>
                <w:lang w:eastAsia="en-US"/>
              </w:rPr>
              <w:t>Unclear presentation of results</w:t>
            </w:r>
          </w:p>
        </w:tc>
      </w:tr>
    </w:tbl>
    <w:p w14:paraId="1C5D38F5" w14:textId="77777777" w:rsidR="001273C1" w:rsidRDefault="003B3EF4">
      <w:pPr>
        <w:pStyle w:val="Heading2"/>
      </w:pPr>
      <w:sdt>
        <w:sdtPr>
          <w:alias w:val="Execution Strategy:"/>
          <w:tag w:val="Execution Strategy:"/>
          <w:id w:val="-738408525"/>
          <w:placeholder>
            <w:docPart w:val="1741170A908D433CAB5562C4C9FDF93D"/>
          </w:placeholder>
          <w:temporary/>
          <w:showingPlcHdr/>
          <w15:appearance w15:val="hidden"/>
        </w:sdtPr>
        <w:sdtEndPr/>
        <w:sdtContent>
          <w:r w:rsidR="00FC68B0" w:rsidRPr="003C0DAF">
            <w:t>Execution Strategy</w:t>
          </w:r>
        </w:sdtContent>
      </w:sdt>
    </w:p>
    <w:p w14:paraId="7C62EF49" w14:textId="6DF3AA0C" w:rsidR="009536BB" w:rsidRPr="001846E1" w:rsidRDefault="00F27743">
      <w:pPr>
        <w:rPr>
          <w:b/>
          <w:bCs/>
          <w:color w:val="1F3864" w:themeColor="accent1" w:themeShade="80"/>
        </w:rPr>
      </w:pPr>
      <w:r w:rsidRPr="001846E1">
        <w:rPr>
          <w:b/>
          <w:bCs/>
          <w:color w:val="1F3864" w:themeColor="accent1" w:themeShade="80"/>
        </w:rPr>
        <w:t xml:space="preserve">To effectively execute our project, we can assign specific roles and responsibilities to each team member. </w:t>
      </w:r>
      <w:r w:rsidR="009536BB" w:rsidRPr="001846E1">
        <w:rPr>
          <w:b/>
          <w:bCs/>
          <w:color w:val="1F3864" w:themeColor="accent1" w:themeShade="80"/>
        </w:rPr>
        <w:t>It's important to note that this breakdown of tasks is</w:t>
      </w:r>
      <w:r w:rsidR="009536BB" w:rsidRPr="001846E1">
        <w:rPr>
          <w:b/>
          <w:bCs/>
          <w:color w:val="1F3864" w:themeColor="accent1" w:themeShade="80"/>
        </w:rPr>
        <w:t>n’t</w:t>
      </w:r>
      <w:r w:rsidR="00BD7A4A" w:rsidRPr="001846E1">
        <w:rPr>
          <w:b/>
          <w:bCs/>
          <w:color w:val="1F3864" w:themeColor="accent1" w:themeShade="80"/>
        </w:rPr>
        <w:t xml:space="preserve"> permanent</w:t>
      </w:r>
      <w:r w:rsidR="009536BB" w:rsidRPr="001846E1">
        <w:rPr>
          <w:b/>
          <w:bCs/>
          <w:color w:val="1F3864" w:themeColor="accent1" w:themeShade="80"/>
        </w:rPr>
        <w:t xml:space="preserve">, and </w:t>
      </w:r>
      <w:r w:rsidR="00BD7A4A" w:rsidRPr="001846E1">
        <w:rPr>
          <w:b/>
          <w:bCs/>
          <w:color w:val="1F3864" w:themeColor="accent1" w:themeShade="80"/>
        </w:rPr>
        <w:t>we will</w:t>
      </w:r>
      <w:r w:rsidR="009536BB" w:rsidRPr="001846E1">
        <w:rPr>
          <w:b/>
          <w:bCs/>
          <w:color w:val="1F3864" w:themeColor="accent1" w:themeShade="80"/>
        </w:rPr>
        <w:t xml:space="preserve"> adjust or redistribute responsibilities based on each team member's strengths and preferences. Effective communication and collaboration among team members will be crucial for successful execution.</w:t>
      </w:r>
    </w:p>
    <w:tbl>
      <w:tblPr>
        <w:tblStyle w:val="TipTable"/>
        <w:tblW w:w="5000" w:type="pct"/>
        <w:tblLook w:val="04A0" w:firstRow="1" w:lastRow="0" w:firstColumn="1" w:lastColumn="0" w:noHBand="0" w:noVBand="1"/>
        <w:tblDescription w:val="Layout table"/>
      </w:tblPr>
      <w:tblGrid>
        <w:gridCol w:w="577"/>
        <w:gridCol w:w="8783"/>
      </w:tblGrid>
      <w:tr w:rsidR="00FC68B0" w14:paraId="57441306" w14:textId="77777777" w:rsidTr="007C13B2">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309FC2A2" w14:textId="235D53D4" w:rsidR="00FC68B0" w:rsidRDefault="00FC68B0" w:rsidP="004C47D7">
            <w:pPr>
              <w:jc w:val="left"/>
            </w:pPr>
          </w:p>
        </w:tc>
        <w:tc>
          <w:tcPr>
            <w:tcW w:w="4692" w:type="pct"/>
            <w:shd w:val="clear" w:color="auto" w:fill="auto"/>
          </w:tcPr>
          <w:p w14:paraId="108307AC" w14:textId="0C8091BD" w:rsidR="009536BB" w:rsidRPr="009536BB" w:rsidRDefault="00BD7A4A" w:rsidP="00E169C0">
            <w:pPr>
              <w:pStyle w:val="TipText"/>
              <w:spacing w:line="240" w:lineRule="auto"/>
              <w:cnfStyle w:val="000000000000" w:firstRow="0" w:lastRow="0" w:firstColumn="0" w:lastColumn="0" w:oddVBand="0" w:evenVBand="0" w:oddHBand="0" w:evenHBand="0" w:firstRowFirstColumn="0" w:firstRowLastColumn="0" w:lastRowFirstColumn="0" w:lastRowLastColumn="0"/>
            </w:pPr>
            <w:r>
              <w:t>Yingxuan</w:t>
            </w:r>
            <w:r w:rsidR="009536BB" w:rsidRPr="009536BB">
              <w:t>:</w:t>
            </w:r>
          </w:p>
          <w:p w14:paraId="0DCA13E0" w14:textId="77777777" w:rsidR="009536BB" w:rsidRPr="009536BB" w:rsidRDefault="009536BB" w:rsidP="00E169C0">
            <w:pPr>
              <w:pStyle w:val="TipText"/>
              <w:numPr>
                <w:ilvl w:val="0"/>
                <w:numId w:val="44"/>
              </w:numPr>
              <w:spacing w:line="240" w:lineRule="auto"/>
              <w:cnfStyle w:val="000000000000" w:firstRow="0" w:lastRow="0" w:firstColumn="0" w:lastColumn="0" w:oddVBand="0" w:evenVBand="0" w:oddHBand="0" w:evenHBand="0" w:firstRowFirstColumn="0" w:firstRowLastColumn="0" w:lastRowFirstColumn="0" w:lastRowLastColumn="0"/>
            </w:pPr>
            <w:r w:rsidRPr="009536BB">
              <w:t>Conduct thorough research on management science concepts and techniques relevant to the project.</w:t>
            </w:r>
          </w:p>
          <w:p w14:paraId="1C69294E" w14:textId="77777777" w:rsidR="009536BB" w:rsidRPr="009536BB" w:rsidRDefault="009536BB" w:rsidP="00E169C0">
            <w:pPr>
              <w:pStyle w:val="TipText"/>
              <w:numPr>
                <w:ilvl w:val="0"/>
                <w:numId w:val="44"/>
              </w:numPr>
              <w:spacing w:line="240" w:lineRule="auto"/>
              <w:cnfStyle w:val="000000000000" w:firstRow="0" w:lastRow="0" w:firstColumn="0" w:lastColumn="0" w:oddVBand="0" w:evenVBand="0" w:oddHBand="0" w:evenHBand="0" w:firstRowFirstColumn="0" w:firstRowLastColumn="0" w:lastRowFirstColumn="0" w:lastRowLastColumn="0"/>
            </w:pPr>
            <w:r w:rsidRPr="009536BB">
              <w:t>Take the lead in developing the comprehensive plan and structure for the Excel workbook.</w:t>
            </w:r>
          </w:p>
          <w:p w14:paraId="09626045" w14:textId="77777777" w:rsidR="009536BB" w:rsidRPr="009536BB" w:rsidRDefault="009536BB" w:rsidP="00E169C0">
            <w:pPr>
              <w:pStyle w:val="TipText"/>
              <w:numPr>
                <w:ilvl w:val="0"/>
                <w:numId w:val="44"/>
              </w:numPr>
              <w:spacing w:line="240" w:lineRule="auto"/>
              <w:cnfStyle w:val="000000000000" w:firstRow="0" w:lastRow="0" w:firstColumn="0" w:lastColumn="0" w:oddVBand="0" w:evenVBand="0" w:oddHBand="0" w:evenHBand="0" w:firstRowFirstColumn="0" w:firstRowLastColumn="0" w:lastRowFirstColumn="0" w:lastRowLastColumn="0"/>
            </w:pPr>
            <w:r w:rsidRPr="009536BB">
              <w:t>Apply Excel formulas, functions, and data analysis techniques to solve the identified problems.</w:t>
            </w:r>
          </w:p>
          <w:p w14:paraId="1E13DCC2" w14:textId="4FA9EA92" w:rsidR="009536BB" w:rsidRPr="009536BB" w:rsidRDefault="009536BB" w:rsidP="00E169C0">
            <w:pPr>
              <w:pStyle w:val="TipText"/>
              <w:numPr>
                <w:ilvl w:val="0"/>
                <w:numId w:val="44"/>
              </w:numPr>
              <w:spacing w:line="240" w:lineRule="auto"/>
              <w:cnfStyle w:val="000000000000" w:firstRow="0" w:lastRow="0" w:firstColumn="0" w:lastColumn="0" w:oddVBand="0" w:evenVBand="0" w:oddHBand="0" w:evenHBand="0" w:firstRowFirstColumn="0" w:firstRowLastColumn="0" w:lastRowFirstColumn="0" w:lastRowLastColumn="0"/>
            </w:pPr>
            <w:r w:rsidRPr="009536BB">
              <w:t xml:space="preserve">Collaborate with Arman and </w:t>
            </w:r>
            <w:r w:rsidR="03FC6AB3">
              <w:t>Sofia</w:t>
            </w:r>
            <w:r w:rsidRPr="009536BB">
              <w:t xml:space="preserve"> to ensure consistency across project components.</w:t>
            </w:r>
          </w:p>
          <w:p w14:paraId="7B08BFF6" w14:textId="77777777" w:rsidR="009536BB" w:rsidRPr="009536BB" w:rsidRDefault="009536BB" w:rsidP="00E169C0">
            <w:pPr>
              <w:pStyle w:val="TipText"/>
              <w:spacing w:line="240" w:lineRule="auto"/>
              <w:cnfStyle w:val="000000000000" w:firstRow="0" w:lastRow="0" w:firstColumn="0" w:lastColumn="0" w:oddVBand="0" w:evenVBand="0" w:oddHBand="0" w:evenHBand="0" w:firstRowFirstColumn="0" w:firstRowLastColumn="0" w:lastRowFirstColumn="0" w:lastRowLastColumn="0"/>
            </w:pPr>
            <w:r w:rsidRPr="009536BB">
              <w:t>Arman:</w:t>
            </w:r>
          </w:p>
          <w:p w14:paraId="19B93722" w14:textId="77777777" w:rsidR="009536BB" w:rsidRPr="009536BB" w:rsidRDefault="009536BB" w:rsidP="00E169C0">
            <w:pPr>
              <w:pStyle w:val="TipText"/>
              <w:numPr>
                <w:ilvl w:val="0"/>
                <w:numId w:val="45"/>
              </w:numPr>
              <w:spacing w:line="240" w:lineRule="auto"/>
              <w:cnfStyle w:val="000000000000" w:firstRow="0" w:lastRow="0" w:firstColumn="0" w:lastColumn="0" w:oddVBand="0" w:evenVBand="0" w:oddHBand="0" w:evenHBand="0" w:firstRowFirstColumn="0" w:firstRowLastColumn="0" w:lastRowFirstColumn="0" w:lastRowLastColumn="0"/>
            </w:pPr>
            <w:r w:rsidRPr="009536BB">
              <w:t>Focus on creating visually appealing and informative presentation slides.</w:t>
            </w:r>
          </w:p>
          <w:p w14:paraId="7184C314" w14:textId="77777777" w:rsidR="009536BB" w:rsidRPr="009536BB" w:rsidRDefault="009536BB" w:rsidP="00E169C0">
            <w:pPr>
              <w:pStyle w:val="TipText"/>
              <w:numPr>
                <w:ilvl w:val="0"/>
                <w:numId w:val="45"/>
              </w:numPr>
              <w:spacing w:line="240" w:lineRule="auto"/>
              <w:cnfStyle w:val="000000000000" w:firstRow="0" w:lastRow="0" w:firstColumn="0" w:lastColumn="0" w:oddVBand="0" w:evenVBand="0" w:oddHBand="0" w:evenHBand="0" w:firstRowFirstColumn="0" w:firstRowLastColumn="0" w:lastRowFirstColumn="0" w:lastRowLastColumn="0"/>
            </w:pPr>
            <w:r w:rsidRPr="009536BB">
              <w:t>Craft a clear and concise script for the video recording, highlighting key project findings and insights.</w:t>
            </w:r>
          </w:p>
          <w:p w14:paraId="0D3CCB28" w14:textId="77777777" w:rsidR="009536BB" w:rsidRPr="009536BB" w:rsidRDefault="009536BB" w:rsidP="00E169C0">
            <w:pPr>
              <w:pStyle w:val="TipText"/>
              <w:numPr>
                <w:ilvl w:val="0"/>
                <w:numId w:val="45"/>
              </w:numPr>
              <w:spacing w:line="240" w:lineRule="auto"/>
              <w:cnfStyle w:val="000000000000" w:firstRow="0" w:lastRow="0" w:firstColumn="0" w:lastColumn="0" w:oddVBand="0" w:evenVBand="0" w:oddHBand="0" w:evenHBand="0" w:firstRowFirstColumn="0" w:firstRowLastColumn="0" w:lastRowFirstColumn="0" w:lastRowLastColumn="0"/>
            </w:pPr>
            <w:r w:rsidRPr="009536BB">
              <w:t>Coordinate with Sophia and Yingxuan to gather and organize the necessary data and information.</w:t>
            </w:r>
          </w:p>
          <w:p w14:paraId="704A7ECB" w14:textId="77777777" w:rsidR="009536BB" w:rsidRPr="009536BB" w:rsidRDefault="009536BB" w:rsidP="00E169C0">
            <w:pPr>
              <w:pStyle w:val="TipText"/>
              <w:numPr>
                <w:ilvl w:val="0"/>
                <w:numId w:val="45"/>
              </w:numPr>
              <w:spacing w:line="240" w:lineRule="auto"/>
              <w:cnfStyle w:val="000000000000" w:firstRow="0" w:lastRow="0" w:firstColumn="0" w:lastColumn="0" w:oddVBand="0" w:evenVBand="0" w:oddHBand="0" w:evenHBand="0" w:firstRowFirstColumn="0" w:firstRowLastColumn="0" w:lastRowFirstColumn="0" w:lastRowLastColumn="0"/>
            </w:pPr>
            <w:r w:rsidRPr="009536BB">
              <w:t>Provide support in reviewing and editing the project deliverables for accuracy and coherence.</w:t>
            </w:r>
          </w:p>
          <w:p w14:paraId="74EF1399" w14:textId="5C53E202" w:rsidR="009536BB" w:rsidRPr="009536BB" w:rsidRDefault="00BD7A4A" w:rsidP="00E169C0">
            <w:pPr>
              <w:pStyle w:val="TipText"/>
              <w:spacing w:line="240" w:lineRule="auto"/>
              <w:cnfStyle w:val="000000000000" w:firstRow="0" w:lastRow="0" w:firstColumn="0" w:lastColumn="0" w:oddVBand="0" w:evenVBand="0" w:oddHBand="0" w:evenHBand="0" w:firstRowFirstColumn="0" w:firstRowLastColumn="0" w:lastRowFirstColumn="0" w:lastRowLastColumn="0"/>
            </w:pPr>
            <w:r>
              <w:t>Sophia</w:t>
            </w:r>
            <w:r w:rsidR="009536BB" w:rsidRPr="009536BB">
              <w:t>:</w:t>
            </w:r>
          </w:p>
          <w:p w14:paraId="12CFDD7B" w14:textId="77777777" w:rsidR="009536BB" w:rsidRPr="009536BB" w:rsidRDefault="009536BB" w:rsidP="00E169C0">
            <w:pPr>
              <w:pStyle w:val="TipText"/>
              <w:numPr>
                <w:ilvl w:val="0"/>
                <w:numId w:val="46"/>
              </w:numPr>
              <w:spacing w:line="240" w:lineRule="auto"/>
              <w:cnfStyle w:val="000000000000" w:firstRow="0" w:lastRow="0" w:firstColumn="0" w:lastColumn="0" w:oddVBand="0" w:evenVBand="0" w:oddHBand="0" w:evenHBand="0" w:firstRowFirstColumn="0" w:firstRowLastColumn="0" w:lastRowFirstColumn="0" w:lastRowLastColumn="0"/>
            </w:pPr>
            <w:r w:rsidRPr="009536BB">
              <w:t>Take the lead in recording the video presentation, ensuring a professional and engaging delivery.</w:t>
            </w:r>
          </w:p>
          <w:p w14:paraId="4B7065C4" w14:textId="77777777" w:rsidR="009536BB" w:rsidRPr="009536BB" w:rsidRDefault="009536BB" w:rsidP="00E169C0">
            <w:pPr>
              <w:pStyle w:val="TipText"/>
              <w:numPr>
                <w:ilvl w:val="0"/>
                <w:numId w:val="46"/>
              </w:numPr>
              <w:spacing w:line="240" w:lineRule="auto"/>
              <w:cnfStyle w:val="000000000000" w:firstRow="0" w:lastRow="0" w:firstColumn="0" w:lastColumn="0" w:oddVBand="0" w:evenVBand="0" w:oddHBand="0" w:evenHBand="0" w:firstRowFirstColumn="0" w:firstRowLastColumn="0" w:lastRowFirstColumn="0" w:lastRowLastColumn="0"/>
            </w:pPr>
            <w:r w:rsidRPr="009536BB">
              <w:t>Collaborate with Sophia and Arman to compile and finalize the project components.</w:t>
            </w:r>
          </w:p>
          <w:p w14:paraId="31FCDEE1" w14:textId="77777777" w:rsidR="009536BB" w:rsidRPr="009536BB" w:rsidRDefault="009536BB" w:rsidP="00E169C0">
            <w:pPr>
              <w:pStyle w:val="TipText"/>
              <w:numPr>
                <w:ilvl w:val="0"/>
                <w:numId w:val="46"/>
              </w:numPr>
              <w:spacing w:line="240" w:lineRule="auto"/>
              <w:cnfStyle w:val="000000000000" w:firstRow="0" w:lastRow="0" w:firstColumn="0" w:lastColumn="0" w:oddVBand="0" w:evenVBand="0" w:oddHBand="0" w:evenHBand="0" w:firstRowFirstColumn="0" w:firstRowLastColumn="0" w:lastRowFirstColumn="0" w:lastRowLastColumn="0"/>
            </w:pPr>
            <w:proofErr w:type="gramStart"/>
            <w:r w:rsidRPr="009536BB">
              <w:t>Provide assistance</w:t>
            </w:r>
            <w:proofErr w:type="gramEnd"/>
            <w:r w:rsidRPr="009536BB">
              <w:t xml:space="preserve"> in conducting research and gathering relevant data for the project.</w:t>
            </w:r>
          </w:p>
          <w:p w14:paraId="4CFF2CF0" w14:textId="77777777" w:rsidR="009536BB" w:rsidRPr="009536BB" w:rsidRDefault="009536BB" w:rsidP="00E169C0">
            <w:pPr>
              <w:pStyle w:val="TipText"/>
              <w:numPr>
                <w:ilvl w:val="0"/>
                <w:numId w:val="46"/>
              </w:numPr>
              <w:spacing w:line="240" w:lineRule="auto"/>
              <w:cnfStyle w:val="000000000000" w:firstRow="0" w:lastRow="0" w:firstColumn="0" w:lastColumn="0" w:oddVBand="0" w:evenVBand="0" w:oddHBand="0" w:evenHBand="0" w:firstRowFirstColumn="0" w:firstRowLastColumn="0" w:lastRowFirstColumn="0" w:lastRowLastColumn="0"/>
            </w:pPr>
            <w:r w:rsidRPr="009536BB">
              <w:t>Collaborate with the team to review and edit the completed project deliverables.</w:t>
            </w:r>
          </w:p>
          <w:p w14:paraId="7BFA9571" w14:textId="66A35769" w:rsidR="00FC68B0" w:rsidRDefault="00FC68B0" w:rsidP="004D39A3">
            <w:pPr>
              <w:pStyle w:val="TipText"/>
              <w:cnfStyle w:val="000000000000" w:firstRow="0" w:lastRow="0" w:firstColumn="0" w:lastColumn="0" w:oddVBand="0" w:evenVBand="0" w:oddHBand="0" w:evenHBand="0" w:firstRowFirstColumn="0" w:firstRowLastColumn="0" w:lastRowFirstColumn="0" w:lastRowLastColumn="0"/>
            </w:pPr>
          </w:p>
        </w:tc>
      </w:tr>
    </w:tbl>
    <w:p w14:paraId="6FF19ADC" w14:textId="77777777" w:rsidR="008C2860" w:rsidRDefault="008C2860" w:rsidP="008C2860"/>
    <w:p w14:paraId="34F7A418" w14:textId="77777777" w:rsidR="001273C1" w:rsidRDefault="003B3EF4">
      <w:pPr>
        <w:pStyle w:val="Heading2"/>
      </w:pPr>
      <w:sdt>
        <w:sdtPr>
          <w:alias w:val="Timeline for Execution:"/>
          <w:tag w:val="Timeline for Execution:"/>
          <w:id w:val="-1282346054"/>
          <w:placeholder>
            <w:docPart w:val="55C042C917274787870A555FB0361D6E"/>
          </w:placeholder>
          <w:temporary/>
          <w:showingPlcHdr/>
          <w15:appearance w15:val="hidden"/>
        </w:sdtPr>
        <w:sdtEndPr/>
        <w:sdtContent>
          <w:r w:rsidR="00FC68B0" w:rsidRPr="003C0DAF">
            <w:t>Timeline for Execution</w:t>
          </w:r>
        </w:sdtContent>
      </w:sdt>
    </w:p>
    <w:p w14:paraId="6B842025" w14:textId="7E6A02AA" w:rsidR="00415B15" w:rsidRDefault="00415B15" w:rsidP="00415B15">
      <w:pPr>
        <w:pStyle w:val="ListParagraph"/>
        <w:numPr>
          <w:ilvl w:val="0"/>
          <w:numId w:val="43"/>
        </w:numPr>
      </w:pPr>
      <w:r>
        <w:t xml:space="preserve">Note the team will </w:t>
      </w:r>
      <w:r w:rsidR="00E73A6E">
        <w:t>use Monday</w:t>
      </w:r>
      <w:r w:rsidR="00FA309E">
        <w:t xml:space="preserve"> work management</w:t>
      </w:r>
      <w:r w:rsidR="00E73A6E">
        <w:t xml:space="preserve"> as a project reminder and </w:t>
      </w:r>
      <w:r w:rsidR="001846E1">
        <w:t>visual organizer.</w:t>
      </w:r>
      <w:r w:rsidR="001846E1">
        <w:tab/>
      </w:r>
    </w:p>
    <w:p w14:paraId="47309A22" w14:textId="4A317D03" w:rsidR="001846E1" w:rsidRPr="00415B15" w:rsidRDefault="001846E1" w:rsidP="001846E1">
      <w:pPr>
        <w:pStyle w:val="ListParagraph"/>
      </w:pPr>
      <w:r>
        <w:rPr>
          <w:noProof/>
        </w:rPr>
        <w:drawing>
          <wp:inline distT="0" distB="0" distL="0" distR="0" wp14:anchorId="6795B6E7" wp14:editId="76102AC0">
            <wp:extent cx="5000171" cy="3109081"/>
            <wp:effectExtent l="0" t="0" r="0" b="0"/>
            <wp:docPr id="2126541525" name="Picture 21265415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41525" name="Picture 5"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09583" cy="3114933"/>
                    </a:xfrm>
                    <a:prstGeom prst="rect">
                      <a:avLst/>
                    </a:prstGeom>
                  </pic:spPr>
                </pic:pic>
              </a:graphicData>
            </a:graphic>
          </wp:inline>
        </w:drawing>
      </w:r>
    </w:p>
    <w:p w14:paraId="2573D99C" w14:textId="77777777" w:rsidR="001273C1" w:rsidRDefault="001273C1">
      <w:pPr>
        <w:pStyle w:val="NoSpacing"/>
      </w:pPr>
    </w:p>
    <w:tbl>
      <w:tblPr>
        <w:tblStyle w:val="ProposalTable"/>
        <w:tblW w:w="5272" w:type="pct"/>
        <w:tblLook w:val="04A0" w:firstRow="1" w:lastRow="0" w:firstColumn="1" w:lastColumn="0" w:noHBand="0" w:noVBand="1"/>
        <w:tblDescription w:val="Project timeline"/>
      </w:tblPr>
      <w:tblGrid>
        <w:gridCol w:w="4172"/>
        <w:gridCol w:w="1895"/>
        <w:gridCol w:w="1895"/>
        <w:gridCol w:w="1897"/>
      </w:tblGrid>
      <w:tr w:rsidR="00C27980" w14:paraId="3A332A4C" w14:textId="77777777" w:rsidTr="00E169C0">
        <w:trPr>
          <w:cnfStyle w:val="100000000000" w:firstRow="1" w:lastRow="0" w:firstColumn="0" w:lastColumn="0" w:oddVBand="0" w:evenVBand="0" w:oddHBand="0" w:evenHBand="0" w:firstRowFirstColumn="0" w:firstRowLastColumn="0" w:lastRowFirstColumn="0" w:lastRowLastColumn="0"/>
          <w:trHeight w:val="227"/>
        </w:trPr>
        <w:tc>
          <w:tcPr>
            <w:tcW w:w="2116" w:type="pct"/>
          </w:tcPr>
          <w:p w14:paraId="686FF642" w14:textId="77777777" w:rsidR="001273C1" w:rsidRDefault="003B3EF4">
            <w:sdt>
              <w:sdtPr>
                <w:alias w:val="Description:"/>
                <w:tag w:val="Description:"/>
                <w:id w:val="-1811542606"/>
                <w:placeholder>
                  <w:docPart w:val="2496EB59447E4055BE4DD0D1EBE4B1B6"/>
                </w:placeholder>
                <w:temporary/>
                <w:showingPlcHdr/>
                <w15:appearance w15:val="hidden"/>
              </w:sdtPr>
              <w:sdtEndPr/>
              <w:sdtContent>
                <w:r w:rsidR="00FC68B0" w:rsidRPr="003C0DAF">
                  <w:t>Description</w:t>
                </w:r>
              </w:sdtContent>
            </w:sdt>
          </w:p>
        </w:tc>
        <w:tc>
          <w:tcPr>
            <w:tcW w:w="961" w:type="pct"/>
          </w:tcPr>
          <w:p w14:paraId="2A4731D9" w14:textId="77777777" w:rsidR="001273C1" w:rsidRDefault="003B3EF4">
            <w:sdt>
              <w:sdtPr>
                <w:alias w:val="Start Date:"/>
                <w:tag w:val="Start Date:"/>
                <w:id w:val="-617991579"/>
                <w:placeholder>
                  <w:docPart w:val="99FDD7D8ED354A899DC4ADBE98B84EB9"/>
                </w:placeholder>
                <w:temporary/>
                <w:showingPlcHdr/>
                <w15:appearance w15:val="hidden"/>
              </w:sdtPr>
              <w:sdtEndPr/>
              <w:sdtContent>
                <w:r w:rsidR="00FC68B0">
                  <w:t>Start Date</w:t>
                </w:r>
              </w:sdtContent>
            </w:sdt>
          </w:p>
        </w:tc>
        <w:tc>
          <w:tcPr>
            <w:tcW w:w="961" w:type="pct"/>
          </w:tcPr>
          <w:p w14:paraId="08500C94" w14:textId="77777777" w:rsidR="001273C1" w:rsidRDefault="003B3EF4">
            <w:sdt>
              <w:sdtPr>
                <w:alias w:val="End Date:"/>
                <w:tag w:val="End Date:"/>
                <w:id w:val="-285503997"/>
                <w:placeholder>
                  <w:docPart w:val="7DC5CF5C1756473FB9D29C79D14CA929"/>
                </w:placeholder>
                <w:temporary/>
                <w:showingPlcHdr/>
                <w15:appearance w15:val="hidden"/>
              </w:sdtPr>
              <w:sdtEndPr/>
              <w:sdtContent>
                <w:r w:rsidR="00FC68B0">
                  <w:t>End Date</w:t>
                </w:r>
              </w:sdtContent>
            </w:sdt>
          </w:p>
        </w:tc>
        <w:tc>
          <w:tcPr>
            <w:tcW w:w="962" w:type="pct"/>
          </w:tcPr>
          <w:p w14:paraId="01FF4CD5" w14:textId="77777777" w:rsidR="001273C1" w:rsidRDefault="003B3EF4">
            <w:sdt>
              <w:sdtPr>
                <w:alias w:val="Duration:"/>
                <w:tag w:val="Duration:"/>
                <w:id w:val="-809235519"/>
                <w:placeholder>
                  <w:docPart w:val="8120E4C8B93846ECA7E24DDEB12079B9"/>
                </w:placeholder>
                <w:temporary/>
                <w:showingPlcHdr/>
                <w15:appearance w15:val="hidden"/>
              </w:sdtPr>
              <w:sdtEndPr/>
              <w:sdtContent>
                <w:r w:rsidR="00FC68B0">
                  <w:t>Duration</w:t>
                </w:r>
              </w:sdtContent>
            </w:sdt>
          </w:p>
        </w:tc>
      </w:tr>
      <w:tr w:rsidR="001273C1" w14:paraId="6E18B1C0" w14:textId="77777777" w:rsidTr="00E169C0">
        <w:trPr>
          <w:trHeight w:val="217"/>
        </w:trPr>
        <w:tc>
          <w:tcPr>
            <w:tcW w:w="2116" w:type="pct"/>
          </w:tcPr>
          <w:p w14:paraId="57EA71D0" w14:textId="7B25956D" w:rsidR="001273C1" w:rsidRDefault="00100F1A">
            <w:r>
              <w:t>Project Plan</w:t>
            </w:r>
          </w:p>
        </w:tc>
        <w:tc>
          <w:tcPr>
            <w:tcW w:w="961" w:type="pct"/>
          </w:tcPr>
          <w:p w14:paraId="581D1EFD" w14:textId="77116464" w:rsidR="001273C1" w:rsidRDefault="003B3EF4" w:rsidP="00101993">
            <w:sdt>
              <w:sdtPr>
                <w:id w:val="2097751622"/>
                <w:placeholder>
                  <w:docPart w:val="A068F362B7C64E23BA21DCE85105A187"/>
                </w:placeholder>
                <w15:appearance w15:val="hidden"/>
              </w:sdtPr>
              <w:sdtEndPr/>
              <w:sdtContent>
                <w:r w:rsidR="00100F1A">
                  <w:t xml:space="preserve">Week 8 </w:t>
                </w:r>
              </w:sdtContent>
            </w:sdt>
            <w:r w:rsidR="00101993">
              <w:t xml:space="preserve"> </w:t>
            </w:r>
          </w:p>
        </w:tc>
        <w:tc>
          <w:tcPr>
            <w:tcW w:w="961" w:type="pct"/>
          </w:tcPr>
          <w:p w14:paraId="703AB55C" w14:textId="6F348836" w:rsidR="001273C1" w:rsidRDefault="003B3EF4" w:rsidP="00101993">
            <w:sdt>
              <w:sdtPr>
                <w:id w:val="-360672418"/>
                <w:placeholder>
                  <w:docPart w:val="FE405106B22246C5A670CB79E7406058"/>
                </w:placeholder>
                <w15:appearance w15:val="hidden"/>
              </w:sdtPr>
              <w:sdtEndPr/>
              <w:sdtContent>
                <w:r w:rsidR="00D87061">
                  <w:t>5/30/23 Midnight</w:t>
                </w:r>
              </w:sdtContent>
            </w:sdt>
          </w:p>
        </w:tc>
        <w:tc>
          <w:tcPr>
            <w:tcW w:w="962" w:type="pct"/>
          </w:tcPr>
          <w:p w14:paraId="174C8861" w14:textId="4BBAA525" w:rsidR="001273C1" w:rsidRDefault="003B3EF4" w:rsidP="00101993">
            <w:sdt>
              <w:sdtPr>
                <w:id w:val="323171411"/>
                <w:placeholder>
                  <w:docPart w:val="5A575CEF3BE840F48EA27A2836A65D63"/>
                </w:placeholder>
                <w15:appearance w15:val="hidden"/>
              </w:sdtPr>
              <w:sdtEndPr/>
              <w:sdtContent>
                <w:r w:rsidR="00D87061">
                  <w:t>1 Week</w:t>
                </w:r>
              </w:sdtContent>
            </w:sdt>
          </w:p>
        </w:tc>
      </w:tr>
      <w:tr w:rsidR="001273C1" w14:paraId="04065026" w14:textId="77777777" w:rsidTr="00E169C0">
        <w:trPr>
          <w:trHeight w:val="222"/>
        </w:trPr>
        <w:tc>
          <w:tcPr>
            <w:tcW w:w="2116" w:type="pct"/>
          </w:tcPr>
          <w:p w14:paraId="4467FBA6" w14:textId="54E214FD" w:rsidR="001273C1" w:rsidRDefault="00100F1A">
            <w:r>
              <w:t xml:space="preserve">Case Analysis (Excel Workbook) </w:t>
            </w:r>
          </w:p>
        </w:tc>
        <w:tc>
          <w:tcPr>
            <w:tcW w:w="961" w:type="pct"/>
          </w:tcPr>
          <w:p w14:paraId="642DF488" w14:textId="2DE89FCB" w:rsidR="001273C1" w:rsidRDefault="00100F1A" w:rsidP="00101993">
            <w:r>
              <w:t xml:space="preserve">Week </w:t>
            </w:r>
            <w:r w:rsidR="00D87061">
              <w:t>9</w:t>
            </w:r>
          </w:p>
        </w:tc>
        <w:tc>
          <w:tcPr>
            <w:tcW w:w="961" w:type="pct"/>
          </w:tcPr>
          <w:p w14:paraId="520AEE74" w14:textId="69F6E9B4" w:rsidR="001273C1" w:rsidRDefault="00D87061" w:rsidP="00101993">
            <w:r>
              <w:t>Week 10, Sunday</w:t>
            </w:r>
          </w:p>
        </w:tc>
        <w:tc>
          <w:tcPr>
            <w:tcW w:w="962" w:type="pct"/>
          </w:tcPr>
          <w:p w14:paraId="086ACB4F" w14:textId="04501BCC" w:rsidR="001273C1" w:rsidRDefault="00D87061" w:rsidP="00101993">
            <w:r>
              <w:t>1 Week</w:t>
            </w:r>
          </w:p>
        </w:tc>
      </w:tr>
      <w:tr w:rsidR="001273C1" w14:paraId="2D604A27" w14:textId="77777777" w:rsidTr="00E169C0">
        <w:trPr>
          <w:trHeight w:val="217"/>
        </w:trPr>
        <w:tc>
          <w:tcPr>
            <w:tcW w:w="2116" w:type="pct"/>
          </w:tcPr>
          <w:p w14:paraId="013D68FF" w14:textId="29408165" w:rsidR="001273C1" w:rsidRDefault="00D87061">
            <w:r>
              <w:t>Presentation Media</w:t>
            </w:r>
          </w:p>
        </w:tc>
        <w:tc>
          <w:tcPr>
            <w:tcW w:w="961" w:type="pct"/>
          </w:tcPr>
          <w:p w14:paraId="2BF1B20A" w14:textId="24B20068" w:rsidR="001273C1" w:rsidRDefault="00D87061" w:rsidP="00101993">
            <w:r>
              <w:t xml:space="preserve">Week 9 </w:t>
            </w:r>
          </w:p>
        </w:tc>
        <w:tc>
          <w:tcPr>
            <w:tcW w:w="961" w:type="pct"/>
          </w:tcPr>
          <w:p w14:paraId="7247F456" w14:textId="7DC2F483" w:rsidR="001273C1" w:rsidRDefault="00D87061" w:rsidP="00101993">
            <w:r>
              <w:t>Week 10, Sunday</w:t>
            </w:r>
          </w:p>
        </w:tc>
        <w:tc>
          <w:tcPr>
            <w:tcW w:w="962" w:type="pct"/>
          </w:tcPr>
          <w:p w14:paraId="4D757041" w14:textId="622E5CDE" w:rsidR="001273C1" w:rsidRDefault="00D87061" w:rsidP="00101993">
            <w:r>
              <w:t>1 Week</w:t>
            </w:r>
          </w:p>
        </w:tc>
      </w:tr>
      <w:tr w:rsidR="001273C1" w14:paraId="4730B407" w14:textId="77777777" w:rsidTr="00E169C0">
        <w:trPr>
          <w:trHeight w:val="217"/>
        </w:trPr>
        <w:tc>
          <w:tcPr>
            <w:tcW w:w="2116" w:type="pct"/>
          </w:tcPr>
          <w:p w14:paraId="62097A28" w14:textId="0DB89A50" w:rsidR="001273C1" w:rsidRDefault="00D87061">
            <w:r>
              <w:t xml:space="preserve">Presentation Recording </w:t>
            </w:r>
          </w:p>
        </w:tc>
        <w:tc>
          <w:tcPr>
            <w:tcW w:w="961" w:type="pct"/>
          </w:tcPr>
          <w:p w14:paraId="20A02F05" w14:textId="7D2C85B2" w:rsidR="001273C1" w:rsidRDefault="00D87061" w:rsidP="00101993">
            <w:r>
              <w:t xml:space="preserve">Week 9 </w:t>
            </w:r>
          </w:p>
        </w:tc>
        <w:tc>
          <w:tcPr>
            <w:tcW w:w="961" w:type="pct"/>
          </w:tcPr>
          <w:p w14:paraId="3C38882A" w14:textId="5A1470D4" w:rsidR="001273C1" w:rsidRDefault="0015493E" w:rsidP="00101993">
            <w:r>
              <w:t>Week 10 Sunday</w:t>
            </w:r>
          </w:p>
        </w:tc>
        <w:tc>
          <w:tcPr>
            <w:tcW w:w="962" w:type="pct"/>
          </w:tcPr>
          <w:p w14:paraId="5FCC99AF" w14:textId="0989581D" w:rsidR="001273C1" w:rsidRDefault="0015493E" w:rsidP="00101993">
            <w:r>
              <w:t>1 Week</w:t>
            </w:r>
          </w:p>
        </w:tc>
      </w:tr>
      <w:tr w:rsidR="00205006" w14:paraId="390C39A3" w14:textId="77777777" w:rsidTr="00E169C0">
        <w:trPr>
          <w:trHeight w:val="217"/>
        </w:trPr>
        <w:tc>
          <w:tcPr>
            <w:tcW w:w="2116" w:type="pct"/>
          </w:tcPr>
          <w:p w14:paraId="32774823" w14:textId="36E917B7" w:rsidR="00205006" w:rsidRDefault="00205006" w:rsidP="00205006">
            <w:r>
              <w:t>Project Peer Review</w:t>
            </w:r>
          </w:p>
        </w:tc>
        <w:tc>
          <w:tcPr>
            <w:tcW w:w="961" w:type="pct"/>
          </w:tcPr>
          <w:p w14:paraId="25172728" w14:textId="375394AB" w:rsidR="00205006" w:rsidRDefault="00205006" w:rsidP="00205006">
            <w:r>
              <w:t>Week 11</w:t>
            </w:r>
          </w:p>
        </w:tc>
        <w:tc>
          <w:tcPr>
            <w:tcW w:w="961" w:type="pct"/>
          </w:tcPr>
          <w:p w14:paraId="0445E51A" w14:textId="36D94900" w:rsidR="00205006" w:rsidRDefault="00205006" w:rsidP="00205006">
            <w:r>
              <w:t>Friday 6/16</w:t>
            </w:r>
          </w:p>
        </w:tc>
        <w:tc>
          <w:tcPr>
            <w:tcW w:w="962" w:type="pct"/>
          </w:tcPr>
          <w:p w14:paraId="0872D96F" w14:textId="3D29DE48" w:rsidR="00205006" w:rsidRDefault="00205006" w:rsidP="00205006">
            <w:r>
              <w:t>Couple Days</w:t>
            </w:r>
          </w:p>
        </w:tc>
      </w:tr>
      <w:tr w:rsidR="00205006" w14:paraId="407BE044" w14:textId="77777777" w:rsidTr="00E169C0">
        <w:trPr>
          <w:trHeight w:val="217"/>
        </w:trPr>
        <w:tc>
          <w:tcPr>
            <w:tcW w:w="2116" w:type="pct"/>
          </w:tcPr>
          <w:p w14:paraId="250BF28A" w14:textId="7F3EA181" w:rsidR="00205006" w:rsidRDefault="00205006" w:rsidP="00205006">
            <w:r>
              <w:t>Project Reflection</w:t>
            </w:r>
          </w:p>
        </w:tc>
        <w:tc>
          <w:tcPr>
            <w:tcW w:w="961" w:type="pct"/>
          </w:tcPr>
          <w:p w14:paraId="5664672E" w14:textId="6C69F079" w:rsidR="00205006" w:rsidRDefault="00205006" w:rsidP="00205006">
            <w:r>
              <w:t>Week 11</w:t>
            </w:r>
          </w:p>
        </w:tc>
        <w:tc>
          <w:tcPr>
            <w:tcW w:w="961" w:type="pct"/>
          </w:tcPr>
          <w:p w14:paraId="64D741C0" w14:textId="7615DB6B" w:rsidR="00205006" w:rsidRDefault="00205006" w:rsidP="00205006">
            <w:r>
              <w:t>Friday 6/16</w:t>
            </w:r>
          </w:p>
        </w:tc>
        <w:tc>
          <w:tcPr>
            <w:tcW w:w="962" w:type="pct"/>
          </w:tcPr>
          <w:p w14:paraId="31024E20" w14:textId="42EE60E2" w:rsidR="00205006" w:rsidRDefault="00205006" w:rsidP="00205006">
            <w:r>
              <w:t xml:space="preserve">Couple Days </w:t>
            </w:r>
          </w:p>
        </w:tc>
      </w:tr>
    </w:tbl>
    <w:p w14:paraId="0AA62DDA" w14:textId="77777777" w:rsidR="00017EFD" w:rsidRDefault="00017EFD" w:rsidP="008C2860">
      <w:pPr>
        <w:pStyle w:val="NoSpacing"/>
      </w:pPr>
    </w:p>
    <w:p w14:paraId="4F0E926F" w14:textId="08CCE11A" w:rsidR="006C5ECB" w:rsidRDefault="003B3EF4" w:rsidP="005B05EC">
      <w:pPr>
        <w:pStyle w:val="Heading1"/>
      </w:pPr>
      <w:sdt>
        <w:sdtPr>
          <w:alias w:val="Conclusion:"/>
          <w:tag w:val="Conclusion:"/>
          <w:id w:val="-448547010"/>
          <w:placeholder>
            <w:docPart w:val="37673D112C6B486CB036B43C285A8F00"/>
          </w:placeholder>
          <w:temporary/>
          <w:showingPlcHdr/>
          <w15:appearance w15:val="hidden"/>
        </w:sdtPr>
        <w:sdtEndPr/>
        <w:sdtContent>
          <w:r w:rsidR="006C5ECB">
            <w:t>Conclusion</w:t>
          </w:r>
        </w:sdtContent>
      </w:sdt>
    </w:p>
    <w:p w14:paraId="4526C82C" w14:textId="421300DE" w:rsidR="001273C1" w:rsidRPr="001A10E8" w:rsidRDefault="005B05EC" w:rsidP="005B05EC">
      <w:pPr>
        <w:rPr>
          <w:b/>
          <w:bCs/>
          <w:color w:val="1F3864" w:themeColor="accent1" w:themeShade="80"/>
        </w:rPr>
      </w:pPr>
      <w:r w:rsidRPr="005B05EC">
        <w:rPr>
          <w:b/>
          <w:bCs/>
          <w:color w:val="1F3864" w:themeColor="accent1" w:themeShade="80"/>
        </w:rPr>
        <w:t>In conclusion, the project plan outlines a comprehensive roadmap for the successful execution of our MSP project. By assigning specific tasks and responsibilities to each team member, we have established a clear framework that will guide us throughout the project's lifecycle. The plan highlights the key deliverables and their corresponding completion dates, ensuring a systematic approach to achieving our project goals.</w:t>
      </w:r>
      <w:r w:rsidR="001A10E8">
        <w:rPr>
          <w:b/>
          <w:bCs/>
          <w:color w:val="1F3864" w:themeColor="accent1" w:themeShade="80"/>
        </w:rPr>
        <w:t xml:space="preserve"> </w:t>
      </w:r>
      <w:r w:rsidRPr="005B05EC">
        <w:rPr>
          <w:b/>
          <w:bCs/>
          <w:color w:val="1F3864" w:themeColor="accent1" w:themeShade="80"/>
        </w:rPr>
        <w:t>By distributing the tasks among our team members, we can capitalize on our individual strengths and expertise, fostering collaboration and synergy. This project plan serves as a guide, providing a clear path to follow and ensuring that we stay on track to meet our milestones and deadlines.</w:t>
      </w:r>
      <w:r w:rsidR="001A10E8">
        <w:rPr>
          <w:b/>
          <w:bCs/>
          <w:color w:val="1F3864" w:themeColor="accent1" w:themeShade="80"/>
        </w:rPr>
        <w:t xml:space="preserve"> </w:t>
      </w:r>
      <w:r w:rsidRPr="005B05EC">
        <w:rPr>
          <w:b/>
          <w:bCs/>
          <w:color w:val="1F3864" w:themeColor="accent1" w:themeShade="80"/>
        </w:rPr>
        <w:t>With this solid plan in place, we are well-positioned to execute our project efficiently, showcase our understanding of management science, and deliver a high-quality MSP project that reflects our collective efforts and achievements.</w:t>
      </w:r>
    </w:p>
    <w:sectPr w:rsidR="001273C1" w:rsidRPr="001A10E8" w:rsidSect="005140CB">
      <w:footerReference w:type="default" r:id="rId17"/>
      <w:pgSz w:w="12240" w:h="15840" w:code="1"/>
      <w:pgMar w:top="720" w:right="1440" w:bottom="72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458206" w14:textId="77777777" w:rsidR="002C3471" w:rsidRDefault="002C3471">
      <w:pPr>
        <w:spacing w:after="0" w:line="240" w:lineRule="auto"/>
      </w:pPr>
      <w:r>
        <w:separator/>
      </w:r>
    </w:p>
  </w:endnote>
  <w:endnote w:type="continuationSeparator" w:id="0">
    <w:p w14:paraId="19BF4297" w14:textId="77777777" w:rsidR="002C3471" w:rsidRDefault="002C3471">
      <w:pPr>
        <w:spacing w:after="0" w:line="240" w:lineRule="auto"/>
      </w:pPr>
      <w:r>
        <w:continuationSeparator/>
      </w:r>
    </w:p>
  </w:endnote>
  <w:endnote w:type="continuationNotice" w:id="1">
    <w:p w14:paraId="60206F78" w14:textId="77777777" w:rsidR="00910327" w:rsidRDefault="0091032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New Roman (Body C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C4AF1" w14:textId="77777777" w:rsidR="0088175F" w:rsidRDefault="0088175F" w:rsidP="0088175F">
    <w:pPr>
      <w:pStyle w:val="Footer"/>
    </w:pPr>
    <w:r>
      <w:fldChar w:fldCharType="begin"/>
    </w:r>
    <w:r>
      <w:instrText xml:space="preserve"> PAGE   \* MERGEFORMAT </w:instrText>
    </w:r>
    <w:r>
      <w:fldChar w:fldCharType="separate"/>
    </w:r>
    <w:r w:rsidR="004E5035">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06EB8" w14:textId="77777777" w:rsidR="002C3471" w:rsidRDefault="002C3471">
      <w:pPr>
        <w:spacing w:after="0" w:line="240" w:lineRule="auto"/>
      </w:pPr>
      <w:r>
        <w:separator/>
      </w:r>
    </w:p>
  </w:footnote>
  <w:footnote w:type="continuationSeparator" w:id="0">
    <w:p w14:paraId="6E939A0D" w14:textId="77777777" w:rsidR="002C3471" w:rsidRDefault="002C3471">
      <w:pPr>
        <w:spacing w:after="0" w:line="240" w:lineRule="auto"/>
      </w:pPr>
      <w:r>
        <w:continuationSeparator/>
      </w:r>
    </w:p>
  </w:footnote>
  <w:footnote w:type="continuationNotice" w:id="1">
    <w:p w14:paraId="562080DD" w14:textId="77777777" w:rsidR="00910327" w:rsidRDefault="00910327">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13EA2B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03A4A6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D080E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F42FAB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8B6DEE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69A069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F6C979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EBCFEA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F8851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E04C5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641502"/>
    <w:multiLevelType w:val="multilevel"/>
    <w:tmpl w:val="4BD82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9E1C12"/>
    <w:multiLevelType w:val="multilevel"/>
    <w:tmpl w:val="09962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D60AB4"/>
    <w:multiLevelType w:val="multilevel"/>
    <w:tmpl w:val="901E7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7735A4"/>
    <w:multiLevelType w:val="multilevel"/>
    <w:tmpl w:val="1168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7E7488"/>
    <w:multiLevelType w:val="multilevel"/>
    <w:tmpl w:val="AB0C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1041F1"/>
    <w:multiLevelType w:val="multilevel"/>
    <w:tmpl w:val="EC307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256A27"/>
    <w:multiLevelType w:val="multilevel"/>
    <w:tmpl w:val="75220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941BFD"/>
    <w:multiLevelType w:val="multilevel"/>
    <w:tmpl w:val="BF802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1D6AAD"/>
    <w:multiLevelType w:val="multilevel"/>
    <w:tmpl w:val="75AE0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2C1279"/>
    <w:multiLevelType w:val="multilevel"/>
    <w:tmpl w:val="B42A3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7369D8"/>
    <w:multiLevelType w:val="multilevel"/>
    <w:tmpl w:val="AD08B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937F54"/>
    <w:multiLevelType w:val="multilevel"/>
    <w:tmpl w:val="F6F01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B954E26"/>
    <w:multiLevelType w:val="multilevel"/>
    <w:tmpl w:val="B40A9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EEA2465"/>
    <w:multiLevelType w:val="multilevel"/>
    <w:tmpl w:val="DB18A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6874B6"/>
    <w:multiLevelType w:val="multilevel"/>
    <w:tmpl w:val="78C6E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A55EB3"/>
    <w:multiLevelType w:val="multilevel"/>
    <w:tmpl w:val="AABEA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DA6BC5"/>
    <w:multiLevelType w:val="multilevel"/>
    <w:tmpl w:val="70863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7F6578"/>
    <w:multiLevelType w:val="multilevel"/>
    <w:tmpl w:val="D9E24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E22399"/>
    <w:multiLevelType w:val="multilevel"/>
    <w:tmpl w:val="9A2AA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386C7E"/>
    <w:multiLevelType w:val="multilevel"/>
    <w:tmpl w:val="DCC86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CA70F6"/>
    <w:multiLevelType w:val="multilevel"/>
    <w:tmpl w:val="C152F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543C6E"/>
    <w:multiLevelType w:val="multilevel"/>
    <w:tmpl w:val="2AEC0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25701E"/>
    <w:multiLevelType w:val="multilevel"/>
    <w:tmpl w:val="D7CE7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BAF18DC"/>
    <w:multiLevelType w:val="multilevel"/>
    <w:tmpl w:val="B0762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58486E"/>
    <w:multiLevelType w:val="multilevel"/>
    <w:tmpl w:val="D8BA0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871275"/>
    <w:multiLevelType w:val="hybridMultilevel"/>
    <w:tmpl w:val="5D200A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7E5D71"/>
    <w:multiLevelType w:val="multilevel"/>
    <w:tmpl w:val="4470CA90"/>
    <w:lvl w:ilvl="0">
      <w:start w:val="1"/>
      <w:numFmt w:val="bullet"/>
      <w:pStyle w:val="ListBullet"/>
      <w:lvlText w:val=""/>
      <w:lvlJc w:val="left"/>
      <w:pPr>
        <w:tabs>
          <w:tab w:val="num" w:pos="360"/>
        </w:tabs>
        <w:ind w:left="432" w:hanging="288"/>
      </w:pPr>
      <w:rPr>
        <w:rFonts w:ascii="Symbol" w:hAnsi="Symbol" w:hint="default"/>
        <w:color w:val="2F5496" w:themeColor="accent1" w:themeShade="BF"/>
      </w:rPr>
    </w:lvl>
    <w:lvl w:ilvl="1">
      <w:start w:val="1"/>
      <w:numFmt w:val="bullet"/>
      <w:lvlText w:val="o"/>
      <w:lvlJc w:val="left"/>
      <w:pPr>
        <w:ind w:left="1440" w:hanging="360"/>
      </w:pPr>
      <w:rPr>
        <w:rFonts w:ascii="Courier New" w:hAnsi="Courier New" w:hint="default"/>
        <w:color w:val="2F5496" w:themeColor="accent1" w:themeShade="BF"/>
      </w:rPr>
    </w:lvl>
    <w:lvl w:ilvl="2">
      <w:start w:val="1"/>
      <w:numFmt w:val="bullet"/>
      <w:lvlText w:val=""/>
      <w:lvlJc w:val="left"/>
      <w:pPr>
        <w:ind w:left="2160" w:hanging="360"/>
      </w:pPr>
      <w:rPr>
        <w:rFonts w:ascii="Wingdings" w:hAnsi="Wingdings" w:hint="default"/>
        <w:color w:val="2F5496" w:themeColor="accent1" w:themeShade="BF"/>
      </w:rPr>
    </w:lvl>
    <w:lvl w:ilvl="3">
      <w:start w:val="1"/>
      <w:numFmt w:val="bullet"/>
      <w:lvlText w:val=""/>
      <w:lvlJc w:val="left"/>
      <w:pPr>
        <w:ind w:left="2880" w:hanging="360"/>
      </w:pPr>
      <w:rPr>
        <w:rFonts w:ascii="Symbol" w:hAnsi="Symbol" w:hint="default"/>
        <w:color w:val="2F5496" w:themeColor="accent1" w:themeShade="BF"/>
      </w:rPr>
    </w:lvl>
    <w:lvl w:ilvl="4">
      <w:start w:val="1"/>
      <w:numFmt w:val="bullet"/>
      <w:lvlText w:val="o"/>
      <w:lvlJc w:val="left"/>
      <w:pPr>
        <w:ind w:left="3600" w:hanging="360"/>
      </w:pPr>
      <w:rPr>
        <w:rFonts w:ascii="Courier New" w:hAnsi="Courier New" w:hint="default"/>
        <w:color w:val="2F5496" w:themeColor="accent1" w:themeShade="BF"/>
      </w:rPr>
    </w:lvl>
    <w:lvl w:ilvl="5">
      <w:start w:val="1"/>
      <w:numFmt w:val="bullet"/>
      <w:lvlText w:val=""/>
      <w:lvlJc w:val="left"/>
      <w:pPr>
        <w:ind w:left="4320" w:hanging="360"/>
      </w:pPr>
      <w:rPr>
        <w:rFonts w:ascii="Wingdings" w:hAnsi="Wingdings" w:hint="default"/>
        <w:color w:val="2F5496" w:themeColor="accent1" w:themeShade="BF"/>
      </w:rPr>
    </w:lvl>
    <w:lvl w:ilvl="6">
      <w:start w:val="1"/>
      <w:numFmt w:val="bullet"/>
      <w:lvlText w:val=""/>
      <w:lvlJc w:val="left"/>
      <w:pPr>
        <w:ind w:left="5040" w:hanging="360"/>
      </w:pPr>
      <w:rPr>
        <w:rFonts w:ascii="Symbol" w:hAnsi="Symbol" w:hint="default"/>
        <w:color w:val="2F5496" w:themeColor="accent1" w:themeShade="BF"/>
      </w:rPr>
    </w:lvl>
    <w:lvl w:ilvl="7">
      <w:start w:val="1"/>
      <w:numFmt w:val="bullet"/>
      <w:lvlText w:val="o"/>
      <w:lvlJc w:val="left"/>
      <w:pPr>
        <w:ind w:left="5760" w:hanging="360"/>
      </w:pPr>
      <w:rPr>
        <w:rFonts w:ascii="Courier New" w:hAnsi="Courier New" w:hint="default"/>
        <w:color w:val="2F5496" w:themeColor="accent1" w:themeShade="BF"/>
      </w:rPr>
    </w:lvl>
    <w:lvl w:ilvl="8">
      <w:start w:val="1"/>
      <w:numFmt w:val="bullet"/>
      <w:lvlText w:val=""/>
      <w:lvlJc w:val="left"/>
      <w:pPr>
        <w:ind w:left="6480" w:hanging="360"/>
      </w:pPr>
      <w:rPr>
        <w:rFonts w:ascii="Wingdings" w:hAnsi="Wingdings" w:hint="default"/>
        <w:color w:val="2F5496" w:themeColor="accent1" w:themeShade="BF"/>
      </w:rPr>
    </w:lvl>
  </w:abstractNum>
  <w:abstractNum w:abstractNumId="37" w15:restartNumberingAfterBreak="0">
    <w:nsid w:val="6A631A6D"/>
    <w:multiLevelType w:val="multilevel"/>
    <w:tmpl w:val="0C52F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514D5F"/>
    <w:multiLevelType w:val="multilevel"/>
    <w:tmpl w:val="15BAF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F81049"/>
    <w:multiLevelType w:val="multilevel"/>
    <w:tmpl w:val="ECBEB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CC788E"/>
    <w:multiLevelType w:val="multilevel"/>
    <w:tmpl w:val="4DECE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8A0890"/>
    <w:multiLevelType w:val="multilevel"/>
    <w:tmpl w:val="3B3E0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BB2880"/>
    <w:multiLevelType w:val="multilevel"/>
    <w:tmpl w:val="C35C4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5E0528"/>
    <w:multiLevelType w:val="multilevel"/>
    <w:tmpl w:val="FCEA3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3535680">
    <w:abstractNumId w:val="9"/>
  </w:num>
  <w:num w:numId="2" w16cid:durableId="330572392">
    <w:abstractNumId w:val="36"/>
  </w:num>
  <w:num w:numId="3" w16cid:durableId="86969968">
    <w:abstractNumId w:val="36"/>
    <w:lvlOverride w:ilvl="0">
      <w:startOverride w:val="1"/>
    </w:lvlOverride>
  </w:num>
  <w:num w:numId="4" w16cid:durableId="357244820">
    <w:abstractNumId w:val="7"/>
  </w:num>
  <w:num w:numId="5" w16cid:durableId="306398939">
    <w:abstractNumId w:val="6"/>
  </w:num>
  <w:num w:numId="6" w16cid:durableId="2098361964">
    <w:abstractNumId w:val="5"/>
  </w:num>
  <w:num w:numId="7" w16cid:durableId="1279604591">
    <w:abstractNumId w:val="4"/>
  </w:num>
  <w:num w:numId="8" w16cid:durableId="1022708887">
    <w:abstractNumId w:val="8"/>
  </w:num>
  <w:num w:numId="9" w16cid:durableId="1118260501">
    <w:abstractNumId w:val="3"/>
  </w:num>
  <w:num w:numId="10" w16cid:durableId="1356230258">
    <w:abstractNumId w:val="2"/>
  </w:num>
  <w:num w:numId="11" w16cid:durableId="1749427671">
    <w:abstractNumId w:val="1"/>
  </w:num>
  <w:num w:numId="12" w16cid:durableId="1174026740">
    <w:abstractNumId w:val="0"/>
  </w:num>
  <w:num w:numId="13" w16cid:durableId="102389461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27254141">
    <w:abstractNumId w:val="33"/>
  </w:num>
  <w:num w:numId="15" w16cid:durableId="1406338348">
    <w:abstractNumId w:val="10"/>
  </w:num>
  <w:num w:numId="16" w16cid:durableId="467363756">
    <w:abstractNumId w:val="17"/>
  </w:num>
  <w:num w:numId="17" w16cid:durableId="189344188">
    <w:abstractNumId w:val="16"/>
  </w:num>
  <w:num w:numId="18" w16cid:durableId="1192500164">
    <w:abstractNumId w:val="12"/>
  </w:num>
  <w:num w:numId="19" w16cid:durableId="1745180129">
    <w:abstractNumId w:val="30"/>
  </w:num>
  <w:num w:numId="20" w16cid:durableId="1353875349">
    <w:abstractNumId w:val="14"/>
  </w:num>
  <w:num w:numId="21" w16cid:durableId="1321032672">
    <w:abstractNumId w:val="40"/>
  </w:num>
  <w:num w:numId="22" w16cid:durableId="1830515822">
    <w:abstractNumId w:val="24"/>
  </w:num>
  <w:num w:numId="23" w16cid:durableId="2061005734">
    <w:abstractNumId w:val="41"/>
  </w:num>
  <w:num w:numId="24" w16cid:durableId="2122411960">
    <w:abstractNumId w:val="19"/>
  </w:num>
  <w:num w:numId="25" w16cid:durableId="907301592">
    <w:abstractNumId w:val="23"/>
  </w:num>
  <w:num w:numId="26" w16cid:durableId="1932926815">
    <w:abstractNumId w:val="31"/>
  </w:num>
  <w:num w:numId="27" w16cid:durableId="841238201">
    <w:abstractNumId w:val="27"/>
  </w:num>
  <w:num w:numId="28" w16cid:durableId="1895778463">
    <w:abstractNumId w:val="11"/>
  </w:num>
  <w:num w:numId="29" w16cid:durableId="793015146">
    <w:abstractNumId w:val="43"/>
  </w:num>
  <w:num w:numId="30" w16cid:durableId="2084985801">
    <w:abstractNumId w:val="38"/>
  </w:num>
  <w:num w:numId="31" w16cid:durableId="46145446">
    <w:abstractNumId w:val="37"/>
  </w:num>
  <w:num w:numId="32" w16cid:durableId="1430857204">
    <w:abstractNumId w:val="25"/>
  </w:num>
  <w:num w:numId="33" w16cid:durableId="821432789">
    <w:abstractNumId w:val="18"/>
  </w:num>
  <w:num w:numId="34" w16cid:durableId="1142694454">
    <w:abstractNumId w:val="28"/>
  </w:num>
  <w:num w:numId="35" w16cid:durableId="697511688">
    <w:abstractNumId w:val="26"/>
  </w:num>
  <w:num w:numId="36" w16cid:durableId="20908678">
    <w:abstractNumId w:val="39"/>
  </w:num>
  <w:num w:numId="37" w16cid:durableId="1467358809">
    <w:abstractNumId w:val="15"/>
  </w:num>
  <w:num w:numId="38" w16cid:durableId="2054040763">
    <w:abstractNumId w:val="29"/>
  </w:num>
  <w:num w:numId="39" w16cid:durableId="1169101512">
    <w:abstractNumId w:val="13"/>
  </w:num>
  <w:num w:numId="40" w16cid:durableId="618075057">
    <w:abstractNumId w:val="34"/>
  </w:num>
  <w:num w:numId="41" w16cid:durableId="424349679">
    <w:abstractNumId w:val="20"/>
  </w:num>
  <w:num w:numId="42" w16cid:durableId="389696984">
    <w:abstractNumId w:val="42"/>
  </w:num>
  <w:num w:numId="43" w16cid:durableId="993993535">
    <w:abstractNumId w:val="35"/>
  </w:num>
  <w:num w:numId="44" w16cid:durableId="1688748164">
    <w:abstractNumId w:val="22"/>
  </w:num>
  <w:num w:numId="45" w16cid:durableId="1178614259">
    <w:abstractNumId w:val="21"/>
  </w:num>
  <w:num w:numId="46" w16cid:durableId="189761810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471"/>
    <w:rsid w:val="00017EFD"/>
    <w:rsid w:val="000322BF"/>
    <w:rsid w:val="00042660"/>
    <w:rsid w:val="00094EEE"/>
    <w:rsid w:val="000A562D"/>
    <w:rsid w:val="000B112D"/>
    <w:rsid w:val="000C6A97"/>
    <w:rsid w:val="000E697B"/>
    <w:rsid w:val="00100F1A"/>
    <w:rsid w:val="00101993"/>
    <w:rsid w:val="00117948"/>
    <w:rsid w:val="001238BC"/>
    <w:rsid w:val="001273C1"/>
    <w:rsid w:val="0015493E"/>
    <w:rsid w:val="001825FE"/>
    <w:rsid w:val="001846E1"/>
    <w:rsid w:val="001A10E8"/>
    <w:rsid w:val="001A6AB9"/>
    <w:rsid w:val="001E2472"/>
    <w:rsid w:val="00205006"/>
    <w:rsid w:val="002129B0"/>
    <w:rsid w:val="002329DD"/>
    <w:rsid w:val="0028543A"/>
    <w:rsid w:val="00295C0C"/>
    <w:rsid w:val="002A04F7"/>
    <w:rsid w:val="002C3471"/>
    <w:rsid w:val="002E52EE"/>
    <w:rsid w:val="003262F3"/>
    <w:rsid w:val="00346FDE"/>
    <w:rsid w:val="00386778"/>
    <w:rsid w:val="003A02FB"/>
    <w:rsid w:val="003B3EF4"/>
    <w:rsid w:val="003C0DAF"/>
    <w:rsid w:val="003C26F5"/>
    <w:rsid w:val="003E0898"/>
    <w:rsid w:val="003E22C5"/>
    <w:rsid w:val="00403116"/>
    <w:rsid w:val="004079F8"/>
    <w:rsid w:val="00410067"/>
    <w:rsid w:val="00415B15"/>
    <w:rsid w:val="00420260"/>
    <w:rsid w:val="00450BBB"/>
    <w:rsid w:val="004571F7"/>
    <w:rsid w:val="0046523A"/>
    <w:rsid w:val="004661BE"/>
    <w:rsid w:val="0049499B"/>
    <w:rsid w:val="004A4B64"/>
    <w:rsid w:val="004B5850"/>
    <w:rsid w:val="004B6087"/>
    <w:rsid w:val="004C06E9"/>
    <w:rsid w:val="004C47D7"/>
    <w:rsid w:val="004D6143"/>
    <w:rsid w:val="004E5035"/>
    <w:rsid w:val="004F5C8E"/>
    <w:rsid w:val="005140CB"/>
    <w:rsid w:val="00517215"/>
    <w:rsid w:val="00545041"/>
    <w:rsid w:val="00545E0B"/>
    <w:rsid w:val="00561521"/>
    <w:rsid w:val="0058740E"/>
    <w:rsid w:val="00590B0E"/>
    <w:rsid w:val="005B05EC"/>
    <w:rsid w:val="005D1F41"/>
    <w:rsid w:val="005E039D"/>
    <w:rsid w:val="006453D3"/>
    <w:rsid w:val="006617DD"/>
    <w:rsid w:val="0068698F"/>
    <w:rsid w:val="006C5ECB"/>
    <w:rsid w:val="0071603F"/>
    <w:rsid w:val="00741991"/>
    <w:rsid w:val="0076017A"/>
    <w:rsid w:val="007A6C69"/>
    <w:rsid w:val="007B23F6"/>
    <w:rsid w:val="007C13B2"/>
    <w:rsid w:val="007C7858"/>
    <w:rsid w:val="00805667"/>
    <w:rsid w:val="008125B2"/>
    <w:rsid w:val="0085761F"/>
    <w:rsid w:val="0088175F"/>
    <w:rsid w:val="008961F2"/>
    <w:rsid w:val="0089777F"/>
    <w:rsid w:val="008C2860"/>
    <w:rsid w:val="008F0570"/>
    <w:rsid w:val="008F0E66"/>
    <w:rsid w:val="008F4E62"/>
    <w:rsid w:val="0090347D"/>
    <w:rsid w:val="00910327"/>
    <w:rsid w:val="00920712"/>
    <w:rsid w:val="00931827"/>
    <w:rsid w:val="00935C82"/>
    <w:rsid w:val="0095165A"/>
    <w:rsid w:val="009536BB"/>
    <w:rsid w:val="00987BCC"/>
    <w:rsid w:val="009942E5"/>
    <w:rsid w:val="009A3E0F"/>
    <w:rsid w:val="009A7FFB"/>
    <w:rsid w:val="009B5D53"/>
    <w:rsid w:val="009B77E5"/>
    <w:rsid w:val="009D403F"/>
    <w:rsid w:val="009E07E5"/>
    <w:rsid w:val="009E7E9B"/>
    <w:rsid w:val="00A010ED"/>
    <w:rsid w:val="00A16B5D"/>
    <w:rsid w:val="00A54BD5"/>
    <w:rsid w:val="00A618AB"/>
    <w:rsid w:val="00A97CC8"/>
    <w:rsid w:val="00AA4E06"/>
    <w:rsid w:val="00AA528E"/>
    <w:rsid w:val="00AB131D"/>
    <w:rsid w:val="00AF452C"/>
    <w:rsid w:val="00B0209E"/>
    <w:rsid w:val="00B13AE2"/>
    <w:rsid w:val="00B17D83"/>
    <w:rsid w:val="00B235E0"/>
    <w:rsid w:val="00B603D9"/>
    <w:rsid w:val="00BC617C"/>
    <w:rsid w:val="00BD7A4A"/>
    <w:rsid w:val="00BE3CD6"/>
    <w:rsid w:val="00BF78FF"/>
    <w:rsid w:val="00C023DE"/>
    <w:rsid w:val="00C16778"/>
    <w:rsid w:val="00C27980"/>
    <w:rsid w:val="00C7764C"/>
    <w:rsid w:val="00CC4E29"/>
    <w:rsid w:val="00CC612B"/>
    <w:rsid w:val="00D16EFA"/>
    <w:rsid w:val="00D31D4F"/>
    <w:rsid w:val="00D51A9A"/>
    <w:rsid w:val="00D65CCD"/>
    <w:rsid w:val="00D87061"/>
    <w:rsid w:val="00DA7021"/>
    <w:rsid w:val="00DD3056"/>
    <w:rsid w:val="00DE35BB"/>
    <w:rsid w:val="00E0401F"/>
    <w:rsid w:val="00E169C0"/>
    <w:rsid w:val="00E73A6E"/>
    <w:rsid w:val="00EA06FB"/>
    <w:rsid w:val="00EC38EB"/>
    <w:rsid w:val="00EF5637"/>
    <w:rsid w:val="00F0712E"/>
    <w:rsid w:val="00F23ED1"/>
    <w:rsid w:val="00F27743"/>
    <w:rsid w:val="00F42EAE"/>
    <w:rsid w:val="00F46710"/>
    <w:rsid w:val="00F535B0"/>
    <w:rsid w:val="00F70108"/>
    <w:rsid w:val="00F74405"/>
    <w:rsid w:val="00F7501B"/>
    <w:rsid w:val="00F9769D"/>
    <w:rsid w:val="00FA309E"/>
    <w:rsid w:val="00FB2EE0"/>
    <w:rsid w:val="00FC68B0"/>
    <w:rsid w:val="00FF34F2"/>
    <w:rsid w:val="03FC6AB3"/>
    <w:rsid w:val="0A2B47D4"/>
    <w:rsid w:val="25A897C4"/>
    <w:rsid w:val="32BD01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7372B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0B112D"/>
    <w:rPr>
      <w:sz w:val="20"/>
      <w:szCs w:val="20"/>
    </w:rPr>
  </w:style>
  <w:style w:type="paragraph" w:styleId="Heading1">
    <w:name w:val="heading 1"/>
    <w:basedOn w:val="Normal"/>
    <w:next w:val="Normal"/>
    <w:link w:val="Heading1Char"/>
    <w:uiPriority w:val="9"/>
    <w:qFormat/>
    <w:rsid w:val="000B112D"/>
    <w:pPr>
      <w:keepNext/>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ind w:left="-1354" w:right="-1440" w:firstLine="1354"/>
      <w:outlineLvl w:val="0"/>
    </w:pPr>
    <w:rPr>
      <w:rFonts w:asciiTheme="majorHAnsi" w:hAnsiTheme="majorHAnsi" w:cs="Times New Roman (Body CS)"/>
      <w:b/>
      <w:bCs/>
      <w:caps/>
      <w:color w:val="FFFFFF" w:themeColor="background1"/>
      <w:spacing w:val="15"/>
      <w:sz w:val="22"/>
      <w:szCs w:val="22"/>
    </w:rPr>
  </w:style>
  <w:style w:type="paragraph" w:styleId="Heading2">
    <w:name w:val="heading 2"/>
    <w:basedOn w:val="Normal"/>
    <w:next w:val="Normal"/>
    <w:link w:val="Heading2Char"/>
    <w:uiPriority w:val="9"/>
    <w:qFormat/>
    <w:rsid w:val="000B112D"/>
    <w:pPr>
      <w:keepNext/>
      <w:spacing w:after="0"/>
      <w:outlineLvl w:val="1"/>
    </w:pPr>
    <w:rPr>
      <w:rFonts w:asciiTheme="majorHAnsi" w:hAnsiTheme="majorHAnsi" w:cs="Times New Roman (Body CS)"/>
      <w:color w:val="4472C4" w:themeColor="accent1"/>
      <w:spacing w:val="15"/>
      <w:sz w:val="22"/>
      <w:szCs w:val="22"/>
    </w:rPr>
  </w:style>
  <w:style w:type="paragraph" w:styleId="Heading3">
    <w:name w:val="heading 3"/>
    <w:basedOn w:val="Normal"/>
    <w:next w:val="Normal"/>
    <w:link w:val="Heading3Char"/>
    <w:uiPriority w:val="9"/>
    <w:semiHidden/>
    <w:unhideWhenUsed/>
    <w:qFormat/>
    <w:rsid w:val="004B6087"/>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4B6087"/>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4B6087"/>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4B6087"/>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4B6087"/>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4B6087"/>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B608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112D"/>
    <w:pPr>
      <w:spacing w:before="0"/>
      <w:contextualSpacing/>
    </w:pPr>
    <w:rPr>
      <w:rFonts w:asciiTheme="majorHAnsi" w:hAnsiTheme="majorHAnsi" w:cs="Times New Roman (Body CS)"/>
      <w:b/>
      <w:caps/>
      <w:color w:val="FFFFFF" w:themeColor="background1"/>
      <w:spacing w:val="10"/>
      <w:kern w:val="28"/>
      <w:sz w:val="72"/>
      <w:szCs w:val="52"/>
    </w:rPr>
  </w:style>
  <w:style w:type="character" w:customStyle="1" w:styleId="TitleChar">
    <w:name w:val="Title Char"/>
    <w:basedOn w:val="DefaultParagraphFont"/>
    <w:link w:val="Title"/>
    <w:uiPriority w:val="10"/>
    <w:rsid w:val="000B112D"/>
    <w:rPr>
      <w:rFonts w:asciiTheme="majorHAnsi" w:hAnsiTheme="majorHAnsi" w:cs="Times New Roman (Body CS)"/>
      <w:b/>
      <w:caps/>
      <w:color w:val="FFFFFF" w:themeColor="background1"/>
      <w:spacing w:val="10"/>
      <w:kern w:val="28"/>
      <w:sz w:val="72"/>
      <w:szCs w:val="5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0B112D"/>
    <w:pPr>
      <w:spacing w:after="240" w:line="240" w:lineRule="auto"/>
      <w:jc w:val="center"/>
    </w:pPr>
    <w:rPr>
      <w:rFonts w:asciiTheme="majorHAnsi" w:hAnsiTheme="majorHAnsi"/>
      <w:caps/>
      <w:color w:val="4472C4" w:themeColor="accent1"/>
      <w:spacing w:val="10"/>
      <w:sz w:val="24"/>
      <w:szCs w:val="24"/>
    </w:rPr>
  </w:style>
  <w:style w:type="character" w:customStyle="1" w:styleId="SubtitleChar">
    <w:name w:val="Subtitle Char"/>
    <w:basedOn w:val="DefaultParagraphFont"/>
    <w:link w:val="Subtitle"/>
    <w:uiPriority w:val="11"/>
    <w:rsid w:val="000B112D"/>
    <w:rPr>
      <w:rFonts w:asciiTheme="majorHAnsi" w:hAnsiTheme="majorHAnsi"/>
      <w:caps/>
      <w:color w:val="4472C4" w:themeColor="accent1"/>
      <w:spacing w:val="10"/>
      <w:sz w:val="24"/>
      <w:szCs w:val="24"/>
    </w:rPr>
  </w:style>
  <w:style w:type="character" w:customStyle="1" w:styleId="Heading1Char">
    <w:name w:val="Heading 1 Char"/>
    <w:basedOn w:val="DefaultParagraphFont"/>
    <w:link w:val="Heading1"/>
    <w:uiPriority w:val="9"/>
    <w:rsid w:val="000B112D"/>
    <w:rPr>
      <w:rFonts w:asciiTheme="majorHAnsi" w:hAnsiTheme="majorHAnsi" w:cs="Times New Roman (Body CS)"/>
      <w:b/>
      <w:bCs/>
      <w:caps/>
      <w:color w:val="FFFFFF" w:themeColor="background1"/>
      <w:spacing w:val="15"/>
      <w:shd w:val="clear" w:color="auto" w:fill="4472C4" w:themeFill="accent1"/>
    </w:rPr>
  </w:style>
  <w:style w:type="table" w:customStyle="1" w:styleId="TipTable">
    <w:name w:val="Tip Table"/>
    <w:basedOn w:val="TableNormal"/>
    <w:uiPriority w:val="99"/>
    <w:pPr>
      <w:spacing w:after="0" w:line="240" w:lineRule="auto"/>
    </w:pPr>
    <w:tblPr>
      <w:tblCellMar>
        <w:top w:w="144" w:type="dxa"/>
        <w:left w:w="0" w:type="dxa"/>
        <w:right w:w="0" w:type="dxa"/>
      </w:tblCellMar>
    </w:tblPr>
    <w:tcPr>
      <w:shd w:val="clear" w:color="auto" w:fill="D9E2F3" w:themeFill="accent1" w:themeFillTint="33"/>
    </w:tcPr>
    <w:tblStylePr w:type="firstCol">
      <w:pPr>
        <w:wordWrap/>
        <w:jc w:val="center"/>
      </w:pPr>
    </w:tblStylePr>
  </w:style>
  <w:style w:type="paragraph" w:customStyle="1" w:styleId="TipText">
    <w:name w:val="Tip Text"/>
    <w:basedOn w:val="Normal"/>
    <w:uiPriority w:val="99"/>
    <w:rsid w:val="00410067"/>
    <w:pPr>
      <w:spacing w:after="160" w:line="264" w:lineRule="auto"/>
      <w:ind w:right="576"/>
    </w:pPr>
    <w:rPr>
      <w:i/>
      <w:iCs/>
      <w:color w:val="4472C4" w:themeColor="accent1"/>
      <w:sz w:val="16"/>
      <w:szCs w:val="16"/>
    </w:rPr>
  </w:style>
  <w:style w:type="character" w:styleId="PlaceholderText">
    <w:name w:val="Placeholder Text"/>
    <w:basedOn w:val="DefaultParagraphFont"/>
    <w:uiPriority w:val="99"/>
    <w:semiHidden/>
    <w:rsid w:val="008961F2"/>
    <w:rPr>
      <w:color w:val="595959" w:themeColor="text1" w:themeTint="A6"/>
    </w:rPr>
  </w:style>
  <w:style w:type="paragraph" w:styleId="NoSpacing">
    <w:name w:val="No Spacing"/>
    <w:basedOn w:val="Normal"/>
    <w:link w:val="NoSpacingChar"/>
    <w:uiPriority w:val="1"/>
    <w:qFormat/>
    <w:rsid w:val="004B6087"/>
    <w:pPr>
      <w:spacing w:before="0" w:after="0" w:line="240" w:lineRule="auto"/>
    </w:pPr>
  </w:style>
  <w:style w:type="character" w:customStyle="1" w:styleId="Heading2Char">
    <w:name w:val="Heading 2 Char"/>
    <w:basedOn w:val="DefaultParagraphFont"/>
    <w:link w:val="Heading2"/>
    <w:uiPriority w:val="9"/>
    <w:rsid w:val="000B112D"/>
    <w:rPr>
      <w:rFonts w:asciiTheme="majorHAnsi" w:hAnsiTheme="majorHAnsi" w:cs="Times New Roman (Body CS)"/>
      <w:color w:val="4472C4" w:themeColor="accent1"/>
      <w:spacing w:val="15"/>
    </w:rPr>
  </w:style>
  <w:style w:type="paragraph" w:styleId="ListBullet">
    <w:name w:val="List Bullet"/>
    <w:basedOn w:val="Normal"/>
    <w:uiPriority w:val="1"/>
    <w:qFormat/>
    <w:rsid w:val="007A6C69"/>
    <w:pPr>
      <w:numPr>
        <w:numId w:val="2"/>
      </w:numPr>
      <w:spacing w:after="60"/>
    </w:pPr>
    <w:rPr>
      <w:b/>
      <w:color w:val="1F4E79" w:themeColor="accent5" w:themeShade="80"/>
    </w:rPr>
  </w:style>
  <w:style w:type="paragraph" w:styleId="Header">
    <w:name w:val="header"/>
    <w:basedOn w:val="Normal"/>
    <w:link w:val="HeaderChar"/>
    <w:uiPriority w:val="99"/>
    <w:semiHidden/>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B112D"/>
    <w:rPr>
      <w:sz w:val="20"/>
      <w:szCs w:val="20"/>
    </w:rPr>
  </w:style>
  <w:style w:type="paragraph" w:styleId="Footer">
    <w:name w:val="footer"/>
    <w:basedOn w:val="Normal"/>
    <w:link w:val="FooterChar"/>
    <w:uiPriority w:val="99"/>
    <w:semiHidden/>
    <w:rsid w:val="002A04F7"/>
    <w:pPr>
      <w:spacing w:after="0" w:line="240" w:lineRule="auto"/>
      <w:ind w:left="-144"/>
      <w:contextualSpacing/>
    </w:pPr>
    <w:rPr>
      <w:rFonts w:asciiTheme="majorHAnsi" w:eastAsiaTheme="majorEastAsia" w:hAnsiTheme="majorHAnsi" w:cstheme="majorBidi"/>
      <w:noProof/>
      <w:color w:val="1F3864" w:themeColor="accent1" w:themeShade="80"/>
    </w:rPr>
  </w:style>
  <w:style w:type="character" w:customStyle="1" w:styleId="FooterChar">
    <w:name w:val="Footer Char"/>
    <w:basedOn w:val="DefaultParagraphFont"/>
    <w:link w:val="Footer"/>
    <w:uiPriority w:val="99"/>
    <w:semiHidden/>
    <w:rsid w:val="000B112D"/>
    <w:rPr>
      <w:rFonts w:asciiTheme="majorHAnsi" w:eastAsiaTheme="majorEastAsia" w:hAnsiTheme="majorHAnsi" w:cstheme="majorBidi"/>
      <w:noProof/>
      <w:color w:val="1F3864" w:themeColor="accent1" w:themeShade="80"/>
      <w:sz w:val="20"/>
      <w:szCs w:val="2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29" w:type="dxa"/>
        <w:bottom w:w="29"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posalTable">
    <w:name w:val="Proposal Table"/>
    <w:basedOn w:val="TableNormal"/>
    <w:uiPriority w:val="99"/>
    <w:rsid w:val="000B112D"/>
    <w:pPr>
      <w:spacing w:before="120" w:after="120" w:line="240" w:lineRule="auto"/>
    </w:pPr>
    <w:rPr>
      <w:rFonts w:eastAsiaTheme="minorHAnsi"/>
      <w:color w:val="404040" w:themeColor="text1" w:themeTint="BF"/>
      <w:sz w:val="18"/>
      <w:szCs w:val="18"/>
    </w:rPr>
    <w:tblPr>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CellMar>
        <w:left w:w="144" w:type="dxa"/>
        <w:right w:w="144" w:type="dxa"/>
      </w:tblCellMar>
    </w:tblPr>
    <w:tblStylePr w:type="firstRow">
      <w:pPr>
        <w:keepNext/>
        <w:wordWrap/>
      </w:pPr>
      <w:rPr>
        <w:rFonts w:asciiTheme="majorHAnsi" w:hAnsiTheme="majorHAnsi"/>
        <w:b w:val="0"/>
        <w:i w:val="0"/>
        <w:color w:val="FFFFFF" w:themeColor="background1"/>
      </w:rPr>
      <w:tblPr/>
      <w:tcPr>
        <w:shd w:val="clear" w:color="auto" w:fill="4472C4" w:themeFill="accent1"/>
      </w:tcPr>
    </w:tblStylePr>
    <w:tblStylePr w:type="lastRow">
      <w:rPr>
        <w:b/>
        <w:color w:val="FFFFFF" w:themeColor="background1"/>
      </w:rPr>
      <w:tblPr/>
      <w:tcPr>
        <w:shd w:val="clear" w:color="auto" w:fill="4472C4" w:themeFill="accent1"/>
      </w:tcPr>
    </w:tblStylePr>
  </w:style>
  <w:style w:type="paragraph" w:styleId="FootnoteText">
    <w:name w:val="footnote text"/>
    <w:basedOn w:val="Normal"/>
    <w:link w:val="FootnoteTextChar"/>
    <w:uiPriority w:val="12"/>
    <w:qFormat/>
    <w:pPr>
      <w:spacing w:before="140" w:after="0" w:line="240" w:lineRule="auto"/>
    </w:pPr>
    <w:rPr>
      <w:i/>
      <w:iCs/>
      <w:sz w:val="14"/>
      <w:szCs w:val="14"/>
    </w:rPr>
  </w:style>
  <w:style w:type="character" w:customStyle="1" w:styleId="FootnoteTextChar">
    <w:name w:val="Footnote Text Char"/>
    <w:basedOn w:val="DefaultParagraphFont"/>
    <w:link w:val="FootnoteText"/>
    <w:uiPriority w:val="12"/>
    <w:rsid w:val="000B112D"/>
    <w:rPr>
      <w:i/>
      <w:iCs/>
      <w:sz w:val="14"/>
      <w:szCs w:val="14"/>
    </w:rPr>
  </w:style>
  <w:style w:type="paragraph" w:customStyle="1" w:styleId="TableTextDecimal">
    <w:name w:val="Table Text Decimal"/>
    <w:basedOn w:val="Normal"/>
    <w:uiPriority w:val="12"/>
    <w:qFormat/>
    <w:pPr>
      <w:tabs>
        <w:tab w:val="decimal" w:pos="936"/>
      </w:tabs>
      <w:spacing w:before="120" w:after="120" w:line="240" w:lineRule="auto"/>
    </w:pPr>
  </w:style>
  <w:style w:type="paragraph" w:styleId="Signature">
    <w:name w:val="Signature"/>
    <w:basedOn w:val="Normal"/>
    <w:link w:val="SignatureChar"/>
    <w:uiPriority w:val="12"/>
    <w:qFormat/>
    <w:pPr>
      <w:spacing w:before="960" w:after="0" w:line="240" w:lineRule="auto"/>
    </w:pPr>
  </w:style>
  <w:style w:type="character" w:customStyle="1" w:styleId="SignatureChar">
    <w:name w:val="Signature Char"/>
    <w:basedOn w:val="DefaultParagraphFont"/>
    <w:link w:val="Signature"/>
    <w:uiPriority w:val="12"/>
    <w:rsid w:val="000B112D"/>
    <w:rPr>
      <w:sz w:val="20"/>
      <w:szCs w:val="20"/>
    </w:rPr>
  </w:style>
  <w:style w:type="character" w:styleId="Strong">
    <w:name w:val="Strong"/>
    <w:uiPriority w:val="22"/>
    <w:qFormat/>
    <w:rsid w:val="004B6087"/>
    <w:rPr>
      <w:b/>
      <w:bCs/>
    </w:rPr>
  </w:style>
  <w:style w:type="character" w:customStyle="1" w:styleId="Heading4Char">
    <w:name w:val="Heading 4 Char"/>
    <w:basedOn w:val="DefaultParagraphFont"/>
    <w:link w:val="Heading4"/>
    <w:uiPriority w:val="9"/>
    <w:semiHidden/>
    <w:rsid w:val="004B6087"/>
    <w:rPr>
      <w:caps/>
      <w:color w:val="2F5496" w:themeColor="accent1" w:themeShade="BF"/>
      <w:spacing w:val="10"/>
    </w:rPr>
  </w:style>
  <w:style w:type="character" w:customStyle="1" w:styleId="Heading5Char">
    <w:name w:val="Heading 5 Char"/>
    <w:basedOn w:val="DefaultParagraphFont"/>
    <w:link w:val="Heading5"/>
    <w:uiPriority w:val="9"/>
    <w:semiHidden/>
    <w:rsid w:val="004B6087"/>
    <w:rPr>
      <w:caps/>
      <w:color w:val="2F5496" w:themeColor="accent1" w:themeShade="BF"/>
      <w:spacing w:val="10"/>
    </w:rPr>
  </w:style>
  <w:style w:type="character" w:customStyle="1" w:styleId="Heading6Char">
    <w:name w:val="Heading 6 Char"/>
    <w:basedOn w:val="DefaultParagraphFont"/>
    <w:link w:val="Heading6"/>
    <w:uiPriority w:val="9"/>
    <w:semiHidden/>
    <w:rsid w:val="004B6087"/>
    <w:rPr>
      <w:caps/>
      <w:color w:val="2F5496" w:themeColor="accent1" w:themeShade="BF"/>
      <w:spacing w:val="10"/>
    </w:rPr>
  </w:style>
  <w:style w:type="character" w:customStyle="1" w:styleId="Heading7Char">
    <w:name w:val="Heading 7 Char"/>
    <w:basedOn w:val="DefaultParagraphFont"/>
    <w:link w:val="Heading7"/>
    <w:uiPriority w:val="9"/>
    <w:semiHidden/>
    <w:rsid w:val="004B6087"/>
    <w:rPr>
      <w:caps/>
      <w:color w:val="2F5496" w:themeColor="accent1" w:themeShade="BF"/>
      <w:spacing w:val="10"/>
    </w:rPr>
  </w:style>
  <w:style w:type="character" w:customStyle="1" w:styleId="Heading8Char">
    <w:name w:val="Heading 8 Char"/>
    <w:basedOn w:val="DefaultParagraphFont"/>
    <w:link w:val="Heading8"/>
    <w:uiPriority w:val="9"/>
    <w:semiHidden/>
    <w:rsid w:val="004B6087"/>
    <w:rPr>
      <w:caps/>
      <w:spacing w:val="10"/>
      <w:sz w:val="18"/>
      <w:szCs w:val="18"/>
    </w:rPr>
  </w:style>
  <w:style w:type="character" w:customStyle="1" w:styleId="Heading9Char">
    <w:name w:val="Heading 9 Char"/>
    <w:basedOn w:val="DefaultParagraphFont"/>
    <w:link w:val="Heading9"/>
    <w:uiPriority w:val="9"/>
    <w:semiHidden/>
    <w:rsid w:val="004B6087"/>
    <w:rPr>
      <w:i/>
      <w:caps/>
      <w:spacing w:val="10"/>
      <w:sz w:val="18"/>
      <w:szCs w:val="18"/>
    </w:rPr>
  </w:style>
  <w:style w:type="character" w:styleId="IntenseEmphasis">
    <w:name w:val="Intense Emphasis"/>
    <w:uiPriority w:val="21"/>
    <w:semiHidden/>
    <w:qFormat/>
    <w:rsid w:val="004B6087"/>
    <w:rPr>
      <w:b/>
      <w:bCs/>
      <w:caps/>
      <w:color w:val="1F3763" w:themeColor="accent1" w:themeShade="7F"/>
      <w:spacing w:val="10"/>
    </w:rPr>
  </w:style>
  <w:style w:type="paragraph" w:styleId="IntenseQuote">
    <w:name w:val="Intense Quote"/>
    <w:basedOn w:val="Normal"/>
    <w:next w:val="Normal"/>
    <w:link w:val="IntenseQuoteChar"/>
    <w:uiPriority w:val="30"/>
    <w:semiHidden/>
    <w:qFormat/>
    <w:rsid w:val="004B6087"/>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semiHidden/>
    <w:rsid w:val="000B112D"/>
    <w:rPr>
      <w:i/>
      <w:iCs/>
      <w:color w:val="4472C4" w:themeColor="accent1"/>
      <w:sz w:val="20"/>
      <w:szCs w:val="20"/>
    </w:rPr>
  </w:style>
  <w:style w:type="character" w:styleId="IntenseReference">
    <w:name w:val="Intense Reference"/>
    <w:uiPriority w:val="32"/>
    <w:semiHidden/>
    <w:qFormat/>
    <w:rsid w:val="004B6087"/>
    <w:rPr>
      <w:b/>
      <w:bCs/>
      <w:i/>
      <w:iCs/>
      <w:caps/>
      <w:color w:val="4472C4" w:themeColor="accent1"/>
    </w:rPr>
  </w:style>
  <w:style w:type="paragraph" w:styleId="BlockText">
    <w:name w:val="Block Text"/>
    <w:basedOn w:val="Normal"/>
    <w:uiPriority w:val="99"/>
    <w:semiHidden/>
    <w:unhideWhenUsed/>
    <w:rsid w:val="008961F2"/>
    <w:pPr>
      <w:pBdr>
        <w:top w:val="single" w:sz="2" w:space="10" w:color="2F5496" w:themeColor="accent1" w:themeShade="BF"/>
        <w:left w:val="single" w:sz="2" w:space="10" w:color="2F5496" w:themeColor="accent1" w:themeShade="BF"/>
        <w:bottom w:val="single" w:sz="2" w:space="10" w:color="2F5496" w:themeColor="accent1" w:themeShade="BF"/>
        <w:right w:val="single" w:sz="2" w:space="10" w:color="2F5496" w:themeColor="accent1" w:themeShade="BF"/>
      </w:pBdr>
      <w:ind w:left="1152" w:right="1152"/>
    </w:pPr>
    <w:rPr>
      <w:i/>
      <w:iCs/>
      <w:color w:val="2F5496" w:themeColor="accent1" w:themeShade="BF"/>
    </w:rPr>
  </w:style>
  <w:style w:type="character" w:styleId="Hyperlink">
    <w:name w:val="Hyperlink"/>
    <w:basedOn w:val="DefaultParagraphFont"/>
    <w:uiPriority w:val="99"/>
    <w:semiHidden/>
    <w:unhideWhenUsed/>
    <w:rsid w:val="008961F2"/>
    <w:rPr>
      <w:color w:val="538135" w:themeColor="accent6" w:themeShade="BF"/>
      <w:u w:val="single"/>
    </w:rPr>
  </w:style>
  <w:style w:type="character" w:customStyle="1" w:styleId="UnresolvedMention1">
    <w:name w:val="Unresolved Mention1"/>
    <w:basedOn w:val="DefaultParagraphFont"/>
    <w:uiPriority w:val="99"/>
    <w:semiHidden/>
    <w:unhideWhenUsed/>
    <w:rsid w:val="008961F2"/>
    <w:rPr>
      <w:color w:val="595959" w:themeColor="text1" w:themeTint="A6"/>
      <w:shd w:val="clear" w:color="auto" w:fill="E1DFDD"/>
    </w:rPr>
  </w:style>
  <w:style w:type="character" w:customStyle="1" w:styleId="Heading3Char">
    <w:name w:val="Heading 3 Char"/>
    <w:basedOn w:val="DefaultParagraphFont"/>
    <w:link w:val="Heading3"/>
    <w:uiPriority w:val="9"/>
    <w:semiHidden/>
    <w:rsid w:val="004B6087"/>
    <w:rPr>
      <w:caps/>
      <w:color w:val="1F3763" w:themeColor="accent1" w:themeShade="7F"/>
      <w:spacing w:val="15"/>
    </w:rPr>
  </w:style>
  <w:style w:type="paragraph" w:styleId="Caption">
    <w:name w:val="caption"/>
    <w:basedOn w:val="Normal"/>
    <w:next w:val="Normal"/>
    <w:uiPriority w:val="35"/>
    <w:semiHidden/>
    <w:unhideWhenUsed/>
    <w:qFormat/>
    <w:rsid w:val="004B6087"/>
    <w:rPr>
      <w:b/>
      <w:bCs/>
      <w:color w:val="2F5496" w:themeColor="accent1" w:themeShade="BF"/>
      <w:sz w:val="16"/>
      <w:szCs w:val="16"/>
    </w:rPr>
  </w:style>
  <w:style w:type="character" w:styleId="Emphasis">
    <w:name w:val="Emphasis"/>
    <w:uiPriority w:val="20"/>
    <w:semiHidden/>
    <w:qFormat/>
    <w:rsid w:val="004B6087"/>
    <w:rPr>
      <w:caps/>
      <w:color w:val="1F3763" w:themeColor="accent1" w:themeShade="7F"/>
      <w:spacing w:val="5"/>
    </w:rPr>
  </w:style>
  <w:style w:type="character" w:customStyle="1" w:styleId="NoSpacingChar">
    <w:name w:val="No Spacing Char"/>
    <w:basedOn w:val="DefaultParagraphFont"/>
    <w:link w:val="NoSpacing"/>
    <w:uiPriority w:val="1"/>
    <w:rsid w:val="004B6087"/>
    <w:rPr>
      <w:sz w:val="20"/>
      <w:szCs w:val="20"/>
    </w:rPr>
  </w:style>
  <w:style w:type="paragraph" w:styleId="ListParagraph">
    <w:name w:val="List Paragraph"/>
    <w:basedOn w:val="Normal"/>
    <w:uiPriority w:val="34"/>
    <w:semiHidden/>
    <w:qFormat/>
    <w:rsid w:val="004B6087"/>
    <w:pPr>
      <w:ind w:left="720"/>
      <w:contextualSpacing/>
    </w:pPr>
  </w:style>
  <w:style w:type="paragraph" w:styleId="Quote">
    <w:name w:val="Quote"/>
    <w:basedOn w:val="Normal"/>
    <w:next w:val="Normal"/>
    <w:link w:val="QuoteChar"/>
    <w:uiPriority w:val="29"/>
    <w:semiHidden/>
    <w:qFormat/>
    <w:rsid w:val="004B6087"/>
    <w:rPr>
      <w:i/>
      <w:iCs/>
    </w:rPr>
  </w:style>
  <w:style w:type="character" w:customStyle="1" w:styleId="QuoteChar">
    <w:name w:val="Quote Char"/>
    <w:basedOn w:val="DefaultParagraphFont"/>
    <w:link w:val="Quote"/>
    <w:uiPriority w:val="29"/>
    <w:semiHidden/>
    <w:rsid w:val="000B112D"/>
    <w:rPr>
      <w:i/>
      <w:iCs/>
      <w:sz w:val="20"/>
      <w:szCs w:val="20"/>
    </w:rPr>
  </w:style>
  <w:style w:type="character" w:styleId="SubtleEmphasis">
    <w:name w:val="Subtle Emphasis"/>
    <w:uiPriority w:val="19"/>
    <w:semiHidden/>
    <w:qFormat/>
    <w:rsid w:val="004B6087"/>
    <w:rPr>
      <w:i/>
      <w:iCs/>
      <w:color w:val="1F3763" w:themeColor="accent1" w:themeShade="7F"/>
    </w:rPr>
  </w:style>
  <w:style w:type="character" w:styleId="SubtleReference">
    <w:name w:val="Subtle Reference"/>
    <w:uiPriority w:val="31"/>
    <w:semiHidden/>
    <w:qFormat/>
    <w:rsid w:val="004B6087"/>
    <w:rPr>
      <w:b/>
      <w:bCs/>
      <w:color w:val="4472C4" w:themeColor="accent1"/>
    </w:rPr>
  </w:style>
  <w:style w:type="character" w:styleId="BookTitle">
    <w:name w:val="Book Title"/>
    <w:uiPriority w:val="33"/>
    <w:semiHidden/>
    <w:qFormat/>
    <w:rsid w:val="004B6087"/>
    <w:rPr>
      <w:b/>
      <w:bCs/>
      <w:i/>
      <w:iCs/>
      <w:spacing w:val="9"/>
    </w:rPr>
  </w:style>
  <w:style w:type="paragraph" w:styleId="TOCHeading">
    <w:name w:val="TOC Heading"/>
    <w:basedOn w:val="Heading1"/>
    <w:next w:val="Normal"/>
    <w:uiPriority w:val="39"/>
    <w:semiHidden/>
    <w:unhideWhenUsed/>
    <w:qFormat/>
    <w:rsid w:val="004B6087"/>
    <w:pPr>
      <w:outlineLvl w:val="9"/>
    </w:pPr>
  </w:style>
  <w:style w:type="table" w:styleId="ListTable1Light-Accent1">
    <w:name w:val="List Table 1 Light Accent 1"/>
    <w:basedOn w:val="TableNormal"/>
    <w:uiPriority w:val="46"/>
    <w:rsid w:val="0028543A"/>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2">
    <w:name w:val="List Table 1 Light Accent 2"/>
    <w:basedOn w:val="TableNormal"/>
    <w:uiPriority w:val="46"/>
    <w:rsid w:val="0068698F"/>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4">
    <w:name w:val="List Table 1 Light Accent 4"/>
    <w:basedOn w:val="TableNormal"/>
    <w:uiPriority w:val="46"/>
    <w:rsid w:val="0068698F"/>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1Light-Accent5">
    <w:name w:val="Grid Table 1 Light Accent 5"/>
    <w:basedOn w:val="TableNormal"/>
    <w:uiPriority w:val="46"/>
    <w:rsid w:val="0068698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68698F"/>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3">
    <w:name w:val="Grid Table 3"/>
    <w:basedOn w:val="TableNormal"/>
    <w:uiPriority w:val="48"/>
    <w:rsid w:val="0068698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Accent6">
    <w:name w:val="Grid Table 2 Accent 6"/>
    <w:basedOn w:val="TableNormal"/>
    <w:uiPriority w:val="47"/>
    <w:rsid w:val="0068698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2-Accent5">
    <w:name w:val="Grid Table 2 Accent 5"/>
    <w:basedOn w:val="TableNormal"/>
    <w:uiPriority w:val="47"/>
    <w:rsid w:val="0068698F"/>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5">
    <w:name w:val="List Table 6 Colorful Accent 5"/>
    <w:basedOn w:val="TableNormal"/>
    <w:uiPriority w:val="51"/>
    <w:rsid w:val="0068698F"/>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1">
    <w:name w:val="List Table 6 Colorful Accent 1"/>
    <w:basedOn w:val="TableNormal"/>
    <w:uiPriority w:val="51"/>
    <w:rsid w:val="0068698F"/>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A16B5D"/>
    <w:pPr>
      <w:spacing w:before="100" w:beforeAutospacing="1" w:after="100" w:afterAutospacing="1" w:line="240" w:lineRule="auto"/>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279788">
      <w:bodyDiv w:val="1"/>
      <w:marLeft w:val="0"/>
      <w:marRight w:val="0"/>
      <w:marTop w:val="0"/>
      <w:marBottom w:val="0"/>
      <w:divBdr>
        <w:top w:val="none" w:sz="0" w:space="0" w:color="auto"/>
        <w:left w:val="none" w:sz="0" w:space="0" w:color="auto"/>
        <w:bottom w:val="none" w:sz="0" w:space="0" w:color="auto"/>
        <w:right w:val="none" w:sz="0" w:space="0" w:color="auto"/>
      </w:divBdr>
    </w:div>
    <w:div w:id="967394273">
      <w:bodyDiv w:val="1"/>
      <w:marLeft w:val="0"/>
      <w:marRight w:val="0"/>
      <w:marTop w:val="0"/>
      <w:marBottom w:val="0"/>
      <w:divBdr>
        <w:top w:val="none" w:sz="0" w:space="0" w:color="auto"/>
        <w:left w:val="none" w:sz="0" w:space="0" w:color="auto"/>
        <w:bottom w:val="none" w:sz="0" w:space="0" w:color="auto"/>
        <w:right w:val="none" w:sz="0" w:space="0" w:color="auto"/>
      </w:divBdr>
    </w:div>
    <w:div w:id="1005480051">
      <w:bodyDiv w:val="1"/>
      <w:marLeft w:val="0"/>
      <w:marRight w:val="0"/>
      <w:marTop w:val="0"/>
      <w:marBottom w:val="0"/>
      <w:divBdr>
        <w:top w:val="none" w:sz="0" w:space="0" w:color="auto"/>
        <w:left w:val="none" w:sz="0" w:space="0" w:color="auto"/>
        <w:bottom w:val="none" w:sz="0" w:space="0" w:color="auto"/>
        <w:right w:val="none" w:sz="0" w:space="0" w:color="auto"/>
      </w:divBdr>
    </w:div>
    <w:div w:id="1140225218">
      <w:bodyDiv w:val="1"/>
      <w:marLeft w:val="0"/>
      <w:marRight w:val="0"/>
      <w:marTop w:val="0"/>
      <w:marBottom w:val="0"/>
      <w:divBdr>
        <w:top w:val="none" w:sz="0" w:space="0" w:color="auto"/>
        <w:left w:val="none" w:sz="0" w:space="0" w:color="auto"/>
        <w:bottom w:val="none" w:sz="0" w:space="0" w:color="auto"/>
        <w:right w:val="none" w:sz="0" w:space="0" w:color="auto"/>
      </w:divBdr>
    </w:div>
    <w:div w:id="1929076220">
      <w:bodyDiv w:val="1"/>
      <w:marLeft w:val="0"/>
      <w:marRight w:val="0"/>
      <w:marTop w:val="0"/>
      <w:marBottom w:val="0"/>
      <w:divBdr>
        <w:top w:val="none" w:sz="0" w:space="0" w:color="auto"/>
        <w:left w:val="none" w:sz="0" w:space="0" w:color="auto"/>
        <w:bottom w:val="none" w:sz="0" w:space="0" w:color="auto"/>
        <w:right w:val="none" w:sz="0" w:space="0" w:color="auto"/>
      </w:divBdr>
      <w:divsChild>
        <w:div w:id="963464444">
          <w:marLeft w:val="0"/>
          <w:marRight w:val="0"/>
          <w:marTop w:val="0"/>
          <w:marBottom w:val="0"/>
          <w:divBdr>
            <w:top w:val="single" w:sz="2" w:space="0" w:color="auto"/>
            <w:left w:val="single" w:sz="2" w:space="0" w:color="auto"/>
            <w:bottom w:val="single" w:sz="6" w:space="0" w:color="auto"/>
            <w:right w:val="single" w:sz="2" w:space="0" w:color="auto"/>
          </w:divBdr>
          <w:divsChild>
            <w:div w:id="1687634967">
              <w:marLeft w:val="0"/>
              <w:marRight w:val="0"/>
              <w:marTop w:val="100"/>
              <w:marBottom w:val="100"/>
              <w:divBdr>
                <w:top w:val="single" w:sz="2" w:space="0" w:color="D9D9E3"/>
                <w:left w:val="single" w:sz="2" w:space="0" w:color="D9D9E3"/>
                <w:bottom w:val="single" w:sz="2" w:space="0" w:color="D9D9E3"/>
                <w:right w:val="single" w:sz="2" w:space="0" w:color="D9D9E3"/>
              </w:divBdr>
              <w:divsChild>
                <w:div w:id="705762675">
                  <w:marLeft w:val="0"/>
                  <w:marRight w:val="0"/>
                  <w:marTop w:val="0"/>
                  <w:marBottom w:val="0"/>
                  <w:divBdr>
                    <w:top w:val="single" w:sz="2" w:space="0" w:color="D9D9E3"/>
                    <w:left w:val="single" w:sz="2" w:space="0" w:color="D9D9E3"/>
                    <w:bottom w:val="single" w:sz="2" w:space="0" w:color="D9D9E3"/>
                    <w:right w:val="single" w:sz="2" w:space="0" w:color="D9D9E3"/>
                  </w:divBdr>
                  <w:divsChild>
                    <w:div w:id="1793791842">
                      <w:marLeft w:val="0"/>
                      <w:marRight w:val="0"/>
                      <w:marTop w:val="0"/>
                      <w:marBottom w:val="0"/>
                      <w:divBdr>
                        <w:top w:val="single" w:sz="2" w:space="0" w:color="D9D9E3"/>
                        <w:left w:val="single" w:sz="2" w:space="0" w:color="D9D9E3"/>
                        <w:bottom w:val="single" w:sz="2" w:space="0" w:color="D9D9E3"/>
                        <w:right w:val="single" w:sz="2" w:space="0" w:color="D9D9E3"/>
                      </w:divBdr>
                      <w:divsChild>
                        <w:div w:id="1880391368">
                          <w:marLeft w:val="0"/>
                          <w:marRight w:val="0"/>
                          <w:marTop w:val="0"/>
                          <w:marBottom w:val="0"/>
                          <w:divBdr>
                            <w:top w:val="single" w:sz="2" w:space="0" w:color="D9D9E3"/>
                            <w:left w:val="single" w:sz="2" w:space="0" w:color="D9D9E3"/>
                            <w:bottom w:val="single" w:sz="2" w:space="0" w:color="D9D9E3"/>
                            <w:right w:val="single" w:sz="2" w:space="0" w:color="D9D9E3"/>
                          </w:divBdr>
                          <w:divsChild>
                            <w:div w:id="13867601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35359004">
      <w:bodyDiv w:val="1"/>
      <w:marLeft w:val="0"/>
      <w:marRight w:val="0"/>
      <w:marTop w:val="0"/>
      <w:marBottom w:val="0"/>
      <w:divBdr>
        <w:top w:val="none" w:sz="0" w:space="0" w:color="auto"/>
        <w:left w:val="none" w:sz="0" w:space="0" w:color="auto"/>
        <w:bottom w:val="none" w:sz="0" w:space="0" w:color="auto"/>
        <w:right w:val="none" w:sz="0" w:space="0" w:color="auto"/>
      </w:divBdr>
    </w:div>
    <w:div w:id="2022393930">
      <w:bodyDiv w:val="1"/>
      <w:marLeft w:val="0"/>
      <w:marRight w:val="0"/>
      <w:marTop w:val="0"/>
      <w:marBottom w:val="0"/>
      <w:divBdr>
        <w:top w:val="none" w:sz="0" w:space="0" w:color="auto"/>
        <w:left w:val="none" w:sz="0" w:space="0" w:color="auto"/>
        <w:bottom w:val="none" w:sz="0" w:space="0" w:color="auto"/>
        <w:right w:val="none" w:sz="0" w:space="0" w:color="auto"/>
      </w:divBdr>
    </w:div>
    <w:div w:id="2039961010">
      <w:bodyDiv w:val="1"/>
      <w:marLeft w:val="0"/>
      <w:marRight w:val="0"/>
      <w:marTop w:val="0"/>
      <w:marBottom w:val="0"/>
      <w:divBdr>
        <w:top w:val="none" w:sz="0" w:space="0" w:color="auto"/>
        <w:left w:val="none" w:sz="0" w:space="0" w:color="auto"/>
        <w:bottom w:val="none" w:sz="0" w:space="0" w:color="auto"/>
        <w:right w:val="none" w:sz="0" w:space="0" w:color="auto"/>
      </w:divBdr>
    </w:div>
    <w:div w:id="2078823906">
      <w:bodyDiv w:val="1"/>
      <w:marLeft w:val="0"/>
      <w:marRight w:val="0"/>
      <w:marTop w:val="0"/>
      <w:marBottom w:val="0"/>
      <w:divBdr>
        <w:top w:val="none" w:sz="0" w:space="0" w:color="auto"/>
        <w:left w:val="none" w:sz="0" w:space="0" w:color="auto"/>
        <w:bottom w:val="none" w:sz="0" w:space="0" w:color="auto"/>
        <w:right w:val="none" w:sz="0" w:space="0" w:color="auto"/>
      </w:divBdr>
      <w:divsChild>
        <w:div w:id="690034996">
          <w:marLeft w:val="0"/>
          <w:marRight w:val="0"/>
          <w:marTop w:val="0"/>
          <w:marBottom w:val="0"/>
          <w:divBdr>
            <w:top w:val="single" w:sz="2" w:space="0" w:color="auto"/>
            <w:left w:val="single" w:sz="2" w:space="0" w:color="auto"/>
            <w:bottom w:val="single" w:sz="6" w:space="0" w:color="auto"/>
            <w:right w:val="single" w:sz="2" w:space="0" w:color="auto"/>
          </w:divBdr>
          <w:divsChild>
            <w:div w:id="500850065">
              <w:marLeft w:val="0"/>
              <w:marRight w:val="0"/>
              <w:marTop w:val="100"/>
              <w:marBottom w:val="100"/>
              <w:divBdr>
                <w:top w:val="single" w:sz="2" w:space="0" w:color="D9D9E3"/>
                <w:left w:val="single" w:sz="2" w:space="0" w:color="D9D9E3"/>
                <w:bottom w:val="single" w:sz="2" w:space="0" w:color="D9D9E3"/>
                <w:right w:val="single" w:sz="2" w:space="0" w:color="D9D9E3"/>
              </w:divBdr>
              <w:divsChild>
                <w:div w:id="278797798">
                  <w:marLeft w:val="0"/>
                  <w:marRight w:val="0"/>
                  <w:marTop w:val="0"/>
                  <w:marBottom w:val="0"/>
                  <w:divBdr>
                    <w:top w:val="single" w:sz="2" w:space="0" w:color="D9D9E3"/>
                    <w:left w:val="single" w:sz="2" w:space="0" w:color="D9D9E3"/>
                    <w:bottom w:val="single" w:sz="2" w:space="0" w:color="D9D9E3"/>
                    <w:right w:val="single" w:sz="2" w:space="0" w:color="D9D9E3"/>
                  </w:divBdr>
                  <w:divsChild>
                    <w:div w:id="1960337659">
                      <w:marLeft w:val="0"/>
                      <w:marRight w:val="0"/>
                      <w:marTop w:val="0"/>
                      <w:marBottom w:val="0"/>
                      <w:divBdr>
                        <w:top w:val="single" w:sz="2" w:space="0" w:color="D9D9E3"/>
                        <w:left w:val="single" w:sz="2" w:space="0" w:color="D9D9E3"/>
                        <w:bottom w:val="single" w:sz="2" w:space="0" w:color="D9D9E3"/>
                        <w:right w:val="single" w:sz="2" w:space="0" w:color="D9D9E3"/>
                      </w:divBdr>
                      <w:divsChild>
                        <w:div w:id="1099522618">
                          <w:marLeft w:val="0"/>
                          <w:marRight w:val="0"/>
                          <w:marTop w:val="0"/>
                          <w:marBottom w:val="0"/>
                          <w:divBdr>
                            <w:top w:val="single" w:sz="2" w:space="0" w:color="D9D9E3"/>
                            <w:left w:val="single" w:sz="2" w:space="0" w:color="D9D9E3"/>
                            <w:bottom w:val="single" w:sz="2" w:space="0" w:color="D9D9E3"/>
                            <w:right w:val="single" w:sz="2" w:space="0" w:color="D9D9E3"/>
                          </w:divBdr>
                          <w:divsChild>
                            <w:div w:id="1242370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man\AppData\Local\Microsoft\Office\16.0\DTS\en-US%7b6776C153-E18E-4ABC-851B-2EE78A8AA380%7d\%7b4EC33562-C945-49DC-82F3-D5B70E77DA66%7dtf02911896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90095B15F7A433DB60695B38BC4EE67"/>
        <w:category>
          <w:name w:val="General"/>
          <w:gallery w:val="placeholder"/>
        </w:category>
        <w:types>
          <w:type w:val="bbPlcHdr"/>
        </w:types>
        <w:behaviors>
          <w:behavior w:val="content"/>
        </w:behaviors>
        <w:guid w:val="{21D2848C-24CB-48AF-BF11-85B828641C0D}"/>
      </w:docPartPr>
      <w:docPartBody>
        <w:p w:rsidR="00000000" w:rsidRDefault="0078033D">
          <w:pPr>
            <w:pStyle w:val="A90095B15F7A433DB60695B38BC4EE67"/>
          </w:pPr>
          <w:r w:rsidRPr="005140CB">
            <w:t>Overview</w:t>
          </w:r>
        </w:p>
      </w:docPartBody>
    </w:docPart>
    <w:docPart>
      <w:docPartPr>
        <w:name w:val="1741170A908D433CAB5562C4C9FDF93D"/>
        <w:category>
          <w:name w:val="General"/>
          <w:gallery w:val="placeholder"/>
        </w:category>
        <w:types>
          <w:type w:val="bbPlcHdr"/>
        </w:types>
        <w:behaviors>
          <w:behavior w:val="content"/>
        </w:behaviors>
        <w:guid w:val="{3904A2E7-A4F3-4664-9B76-568B7C0EFCAF}"/>
      </w:docPartPr>
      <w:docPartBody>
        <w:p w:rsidR="00000000" w:rsidRDefault="0078033D">
          <w:pPr>
            <w:pStyle w:val="1741170A908D433CAB5562C4C9FDF93D"/>
          </w:pPr>
          <w:r w:rsidRPr="003C0DAF">
            <w:t>Execution Strategy</w:t>
          </w:r>
        </w:p>
      </w:docPartBody>
    </w:docPart>
    <w:docPart>
      <w:docPartPr>
        <w:name w:val="55C042C917274787870A555FB0361D6E"/>
        <w:category>
          <w:name w:val="General"/>
          <w:gallery w:val="placeholder"/>
        </w:category>
        <w:types>
          <w:type w:val="bbPlcHdr"/>
        </w:types>
        <w:behaviors>
          <w:behavior w:val="content"/>
        </w:behaviors>
        <w:guid w:val="{E14BAF75-B9D3-4F22-8380-4DB0EF077997}"/>
      </w:docPartPr>
      <w:docPartBody>
        <w:p w:rsidR="00000000" w:rsidRDefault="0078033D">
          <w:pPr>
            <w:pStyle w:val="55C042C917274787870A555FB0361D6E"/>
          </w:pPr>
          <w:r w:rsidRPr="003C0DAF">
            <w:t>Timeline for Execution</w:t>
          </w:r>
        </w:p>
      </w:docPartBody>
    </w:docPart>
    <w:docPart>
      <w:docPartPr>
        <w:name w:val="2496EB59447E4055BE4DD0D1EBE4B1B6"/>
        <w:category>
          <w:name w:val="General"/>
          <w:gallery w:val="placeholder"/>
        </w:category>
        <w:types>
          <w:type w:val="bbPlcHdr"/>
        </w:types>
        <w:behaviors>
          <w:behavior w:val="content"/>
        </w:behaviors>
        <w:guid w:val="{C65FE11F-3A8A-4C2F-8633-FCA0A2D2F59C}"/>
      </w:docPartPr>
      <w:docPartBody>
        <w:p w:rsidR="00000000" w:rsidRDefault="0078033D">
          <w:pPr>
            <w:pStyle w:val="2496EB59447E4055BE4DD0D1EBE4B1B6"/>
          </w:pPr>
          <w:r w:rsidRPr="003C0DAF">
            <w:t>Description</w:t>
          </w:r>
        </w:p>
      </w:docPartBody>
    </w:docPart>
    <w:docPart>
      <w:docPartPr>
        <w:name w:val="99FDD7D8ED354A899DC4ADBE98B84EB9"/>
        <w:category>
          <w:name w:val="General"/>
          <w:gallery w:val="placeholder"/>
        </w:category>
        <w:types>
          <w:type w:val="bbPlcHdr"/>
        </w:types>
        <w:behaviors>
          <w:behavior w:val="content"/>
        </w:behaviors>
        <w:guid w:val="{14459DE3-4788-4A00-BC15-95099FDFE1C2}"/>
      </w:docPartPr>
      <w:docPartBody>
        <w:p w:rsidR="00000000" w:rsidRDefault="0078033D">
          <w:pPr>
            <w:pStyle w:val="99FDD7D8ED354A899DC4ADBE98B84EB9"/>
          </w:pPr>
          <w:r>
            <w:t>Start Date</w:t>
          </w:r>
        </w:p>
      </w:docPartBody>
    </w:docPart>
    <w:docPart>
      <w:docPartPr>
        <w:name w:val="7DC5CF5C1756473FB9D29C79D14CA929"/>
        <w:category>
          <w:name w:val="General"/>
          <w:gallery w:val="placeholder"/>
        </w:category>
        <w:types>
          <w:type w:val="bbPlcHdr"/>
        </w:types>
        <w:behaviors>
          <w:behavior w:val="content"/>
        </w:behaviors>
        <w:guid w:val="{98636D05-B612-46EA-966A-6B32E3D1242D}"/>
      </w:docPartPr>
      <w:docPartBody>
        <w:p w:rsidR="00000000" w:rsidRDefault="0078033D">
          <w:pPr>
            <w:pStyle w:val="7DC5CF5C1756473FB9D29C79D14CA929"/>
          </w:pPr>
          <w:r>
            <w:t>End Date</w:t>
          </w:r>
        </w:p>
      </w:docPartBody>
    </w:docPart>
    <w:docPart>
      <w:docPartPr>
        <w:name w:val="8120E4C8B93846ECA7E24DDEB12079B9"/>
        <w:category>
          <w:name w:val="General"/>
          <w:gallery w:val="placeholder"/>
        </w:category>
        <w:types>
          <w:type w:val="bbPlcHdr"/>
        </w:types>
        <w:behaviors>
          <w:behavior w:val="content"/>
        </w:behaviors>
        <w:guid w:val="{AAEB1E5D-3B0D-4E1B-8254-446CBAF9EBD4}"/>
      </w:docPartPr>
      <w:docPartBody>
        <w:p w:rsidR="00000000" w:rsidRDefault="0078033D">
          <w:pPr>
            <w:pStyle w:val="8120E4C8B93846ECA7E24DDEB12079B9"/>
          </w:pPr>
          <w:r>
            <w:t>Duration</w:t>
          </w:r>
        </w:p>
      </w:docPartBody>
    </w:docPart>
    <w:docPart>
      <w:docPartPr>
        <w:name w:val="A068F362B7C64E23BA21DCE85105A187"/>
        <w:category>
          <w:name w:val="General"/>
          <w:gallery w:val="placeholder"/>
        </w:category>
        <w:types>
          <w:type w:val="bbPlcHdr"/>
        </w:types>
        <w:behaviors>
          <w:behavior w:val="content"/>
        </w:behaviors>
        <w:guid w:val="{D1F188C4-5AC6-42F2-BB65-F95BB822A8B3}"/>
      </w:docPartPr>
      <w:docPartBody>
        <w:p w:rsidR="00000000" w:rsidRDefault="0078033D">
          <w:pPr>
            <w:pStyle w:val="A068F362B7C64E23BA21DCE85105A187"/>
          </w:pPr>
          <w:r w:rsidRPr="00101993">
            <w:t>1/9/23</w:t>
          </w:r>
        </w:p>
      </w:docPartBody>
    </w:docPart>
    <w:docPart>
      <w:docPartPr>
        <w:name w:val="FE405106B22246C5A670CB79E7406058"/>
        <w:category>
          <w:name w:val="General"/>
          <w:gallery w:val="placeholder"/>
        </w:category>
        <w:types>
          <w:type w:val="bbPlcHdr"/>
        </w:types>
        <w:behaviors>
          <w:behavior w:val="content"/>
        </w:behaviors>
        <w:guid w:val="{3D5DC825-76E1-434E-AADA-C0710EF38858}"/>
      </w:docPartPr>
      <w:docPartBody>
        <w:p w:rsidR="00000000" w:rsidRDefault="0078033D">
          <w:pPr>
            <w:pStyle w:val="FE405106B22246C5A670CB79E7406058"/>
          </w:pPr>
          <w:r w:rsidRPr="00101993">
            <w:t>4/1/23</w:t>
          </w:r>
        </w:p>
      </w:docPartBody>
    </w:docPart>
    <w:docPart>
      <w:docPartPr>
        <w:name w:val="5A575CEF3BE840F48EA27A2836A65D63"/>
        <w:category>
          <w:name w:val="General"/>
          <w:gallery w:val="placeholder"/>
        </w:category>
        <w:types>
          <w:type w:val="bbPlcHdr"/>
        </w:types>
        <w:behaviors>
          <w:behavior w:val="content"/>
        </w:behaviors>
        <w:guid w:val="{C86790FD-D320-413A-8E63-66093E552C1C}"/>
      </w:docPartPr>
      <w:docPartBody>
        <w:p w:rsidR="00000000" w:rsidRDefault="0078033D">
          <w:pPr>
            <w:pStyle w:val="5A575CEF3BE840F48EA27A2836A65D63"/>
          </w:pPr>
          <w:r w:rsidRPr="00101993">
            <w:t>3 months</w:t>
          </w:r>
        </w:p>
      </w:docPartBody>
    </w:docPart>
    <w:docPart>
      <w:docPartPr>
        <w:name w:val="37673D112C6B486CB036B43C285A8F00"/>
        <w:category>
          <w:name w:val="General"/>
          <w:gallery w:val="placeholder"/>
        </w:category>
        <w:types>
          <w:type w:val="bbPlcHdr"/>
        </w:types>
        <w:behaviors>
          <w:behavior w:val="content"/>
        </w:behaviors>
        <w:guid w:val="{5DA3F82B-FD25-4A1A-B6E3-C18284ADE6FC}"/>
      </w:docPartPr>
      <w:docPartBody>
        <w:p w:rsidR="00000000" w:rsidRDefault="0078033D">
          <w:pPr>
            <w:pStyle w:val="37673D112C6B486CB036B43C285A8F00"/>
          </w:pPr>
          <w:r>
            <w:t>Conclusion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New Roman (Body C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33D"/>
    <w:rsid w:val="007803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qFormat/>
    <w:pPr>
      <w:keepNext/>
      <w:spacing w:before="200" w:after="0" w:line="276" w:lineRule="auto"/>
      <w:outlineLvl w:val="1"/>
    </w:pPr>
    <w:rPr>
      <w:rFonts w:asciiTheme="majorHAnsi" w:hAnsiTheme="majorHAnsi" w:cs="Times New Roman (Body CS)"/>
      <w:color w:val="4472C4" w:themeColor="accent1"/>
      <w:spacing w:val="15"/>
      <w:kern w:val="0"/>
      <w:lang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8AE17251CEB42808BA45E25121758AB">
    <w:name w:val="D8AE17251CEB42808BA45E25121758AB"/>
  </w:style>
  <w:style w:type="paragraph" w:customStyle="1" w:styleId="0CEF353B5E6B4A53AA6DF6BABACC5D3C">
    <w:name w:val="0CEF353B5E6B4A53AA6DF6BABACC5D3C"/>
  </w:style>
  <w:style w:type="character" w:customStyle="1" w:styleId="Heading2Char">
    <w:name w:val="Heading 2 Char"/>
    <w:basedOn w:val="DefaultParagraphFont"/>
    <w:link w:val="Heading2"/>
    <w:uiPriority w:val="9"/>
    <w:rPr>
      <w:rFonts w:asciiTheme="majorHAnsi" w:hAnsiTheme="majorHAnsi" w:cs="Times New Roman (Body CS)"/>
      <w:color w:val="4472C4" w:themeColor="accent1"/>
      <w:spacing w:val="15"/>
      <w:kern w:val="0"/>
      <w:lang w:eastAsia="ja-JP"/>
      <w14:ligatures w14:val="none"/>
    </w:rPr>
  </w:style>
  <w:style w:type="paragraph" w:customStyle="1" w:styleId="DBB03641A8A54253911953CA090B25CC">
    <w:name w:val="DBB03641A8A54253911953CA090B25CC"/>
  </w:style>
  <w:style w:type="paragraph" w:customStyle="1" w:styleId="A0DEFFCA76BA4C38BBFD82434AF646AC">
    <w:name w:val="A0DEFFCA76BA4C38BBFD82434AF646AC"/>
  </w:style>
  <w:style w:type="paragraph" w:customStyle="1" w:styleId="TipText">
    <w:name w:val="Tip Text"/>
    <w:basedOn w:val="Normal"/>
    <w:uiPriority w:val="99"/>
    <w:pPr>
      <w:spacing w:before="200" w:line="264" w:lineRule="auto"/>
      <w:ind w:right="576"/>
    </w:pPr>
    <w:rPr>
      <w:i/>
      <w:iCs/>
      <w:color w:val="4472C4" w:themeColor="accent1"/>
      <w:kern w:val="0"/>
      <w:sz w:val="16"/>
      <w:szCs w:val="16"/>
      <w:lang w:eastAsia="ja-JP"/>
      <w14:ligatures w14:val="none"/>
    </w:rPr>
  </w:style>
  <w:style w:type="paragraph" w:customStyle="1" w:styleId="98CB403B94CE4F4ABC5FF4292B707CD5">
    <w:name w:val="98CB403B94CE4F4ABC5FF4292B707CD5"/>
  </w:style>
  <w:style w:type="paragraph" w:customStyle="1" w:styleId="0EF98A8816CA411393490F5EF416028C">
    <w:name w:val="0EF98A8816CA411393490F5EF416028C"/>
  </w:style>
  <w:style w:type="paragraph" w:customStyle="1" w:styleId="A90095B15F7A433DB60695B38BC4EE67">
    <w:name w:val="A90095B15F7A433DB60695B38BC4EE67"/>
  </w:style>
  <w:style w:type="paragraph" w:customStyle="1" w:styleId="89FB4B8A6E914AB9A51A892E349004D6">
    <w:name w:val="89FB4B8A6E914AB9A51A892E349004D6"/>
  </w:style>
  <w:style w:type="paragraph" w:customStyle="1" w:styleId="94830E3BE4D8466D882E61476FE38640">
    <w:name w:val="94830E3BE4D8466D882E61476FE38640"/>
  </w:style>
  <w:style w:type="paragraph" w:customStyle="1" w:styleId="6276DE6A384847D99F21A21610F02A4A">
    <w:name w:val="6276DE6A384847D99F21A21610F02A4A"/>
  </w:style>
  <w:style w:type="paragraph" w:customStyle="1" w:styleId="8B726CBCED584B218037EF4AC0CF7631">
    <w:name w:val="8B726CBCED584B218037EF4AC0CF7631"/>
  </w:style>
  <w:style w:type="paragraph" w:customStyle="1" w:styleId="E4783F400180417AB05DC1DC0A904407">
    <w:name w:val="E4783F400180417AB05DC1DC0A904407"/>
  </w:style>
  <w:style w:type="paragraph" w:customStyle="1" w:styleId="E7B09571039948149F695BAB9BB1752B">
    <w:name w:val="E7B09571039948149F695BAB9BB1752B"/>
  </w:style>
  <w:style w:type="paragraph" w:customStyle="1" w:styleId="CBD0CD7A31364E9EA7C96ABCECA83CFD">
    <w:name w:val="CBD0CD7A31364E9EA7C96ABCECA83CFD"/>
  </w:style>
  <w:style w:type="paragraph" w:customStyle="1" w:styleId="F3DE9FD6234443B1AD7428D8578A7E56">
    <w:name w:val="F3DE9FD6234443B1AD7428D8578A7E56"/>
  </w:style>
  <w:style w:type="paragraph" w:customStyle="1" w:styleId="5CFB6C5FB9C24ABAAF99797CD7E5AAC6">
    <w:name w:val="5CFB6C5FB9C24ABAAF99797CD7E5AAC6"/>
  </w:style>
  <w:style w:type="paragraph" w:customStyle="1" w:styleId="353295A3C2544884B5093E73651289ED">
    <w:name w:val="353295A3C2544884B5093E73651289ED"/>
  </w:style>
  <w:style w:type="paragraph" w:customStyle="1" w:styleId="E88D1C4FBEFC446985BEE16E3B3FF23E">
    <w:name w:val="E88D1C4FBEFC446985BEE16E3B3FF23E"/>
  </w:style>
  <w:style w:type="paragraph" w:customStyle="1" w:styleId="7FAC4164BCD445868CF1FAB7DE3260E7">
    <w:name w:val="7FAC4164BCD445868CF1FAB7DE3260E7"/>
  </w:style>
  <w:style w:type="paragraph" w:customStyle="1" w:styleId="35E52843D65340CBA28C2797BCFAC6EC">
    <w:name w:val="35E52843D65340CBA28C2797BCFAC6EC"/>
  </w:style>
  <w:style w:type="paragraph" w:customStyle="1" w:styleId="2DF57F4390704C69B48C8F7240CDC9C4">
    <w:name w:val="2DF57F4390704C69B48C8F7240CDC9C4"/>
  </w:style>
  <w:style w:type="paragraph" w:customStyle="1" w:styleId="DD19FE028FEE4F059682164F22BC1A70">
    <w:name w:val="DD19FE028FEE4F059682164F22BC1A70"/>
  </w:style>
  <w:style w:type="paragraph" w:customStyle="1" w:styleId="7E6424F4CA8543BEB8CD81EEA2D1CAA5">
    <w:name w:val="7E6424F4CA8543BEB8CD81EEA2D1CAA5"/>
  </w:style>
  <w:style w:type="paragraph" w:customStyle="1" w:styleId="A38B9EF0753B46D0B256A536A712AC1A">
    <w:name w:val="A38B9EF0753B46D0B256A536A712AC1A"/>
  </w:style>
  <w:style w:type="paragraph" w:customStyle="1" w:styleId="54834B2557184D0699D242263E47367C">
    <w:name w:val="54834B2557184D0699D242263E47367C"/>
  </w:style>
  <w:style w:type="paragraph" w:customStyle="1" w:styleId="48FE1E9C361D42FC899518A0ABE3E7C2">
    <w:name w:val="48FE1E9C361D42FC899518A0ABE3E7C2"/>
  </w:style>
  <w:style w:type="paragraph" w:customStyle="1" w:styleId="5AED5EC65A2246EBA64DEF204C77F062">
    <w:name w:val="5AED5EC65A2246EBA64DEF204C77F062"/>
  </w:style>
  <w:style w:type="paragraph" w:customStyle="1" w:styleId="70721C9F577D49D1B676DC107770C307">
    <w:name w:val="70721C9F577D49D1B676DC107770C307"/>
  </w:style>
  <w:style w:type="paragraph" w:customStyle="1" w:styleId="DEEA6A121FAB4E2991F95D1E540B00D4">
    <w:name w:val="DEEA6A121FAB4E2991F95D1E540B00D4"/>
  </w:style>
  <w:style w:type="paragraph" w:customStyle="1" w:styleId="4CCB54382F6A4BB1840757391F2F81B3">
    <w:name w:val="4CCB54382F6A4BB1840757391F2F81B3"/>
  </w:style>
  <w:style w:type="paragraph" w:customStyle="1" w:styleId="89D3FA1799104E51A9D3984106A0F557">
    <w:name w:val="89D3FA1799104E51A9D3984106A0F557"/>
  </w:style>
  <w:style w:type="paragraph" w:customStyle="1" w:styleId="E584D26079C0479D928199AD1E39E590">
    <w:name w:val="E584D26079C0479D928199AD1E39E590"/>
  </w:style>
  <w:style w:type="paragraph" w:customStyle="1" w:styleId="DFC0931E6F8C4D2F97C2C0BC1EDD2CB0">
    <w:name w:val="DFC0931E6F8C4D2F97C2C0BC1EDD2CB0"/>
  </w:style>
  <w:style w:type="paragraph" w:customStyle="1" w:styleId="4147A681ABA0423B99474B8CE994C8B8">
    <w:name w:val="4147A681ABA0423B99474B8CE994C8B8"/>
  </w:style>
  <w:style w:type="paragraph" w:customStyle="1" w:styleId="290B4059984E41298E95294A4C648F47">
    <w:name w:val="290B4059984E41298E95294A4C648F47"/>
  </w:style>
  <w:style w:type="paragraph" w:customStyle="1" w:styleId="54F424B8529C45B28184EE98DC36B32F">
    <w:name w:val="54F424B8529C45B28184EE98DC36B32F"/>
  </w:style>
  <w:style w:type="paragraph" w:customStyle="1" w:styleId="6624CD42FD0A483EB85397ECA8536151">
    <w:name w:val="6624CD42FD0A483EB85397ECA8536151"/>
  </w:style>
  <w:style w:type="paragraph" w:customStyle="1" w:styleId="51EAD233645043DE8ED2B829C1EA558B">
    <w:name w:val="51EAD233645043DE8ED2B829C1EA558B"/>
  </w:style>
  <w:style w:type="paragraph" w:customStyle="1" w:styleId="9316F859E4394D81A7F0367D6FD26A50">
    <w:name w:val="9316F859E4394D81A7F0367D6FD26A50"/>
  </w:style>
  <w:style w:type="paragraph" w:customStyle="1" w:styleId="1CFD1D16C2C24E79974FDE277D297491">
    <w:name w:val="1CFD1D16C2C24E79974FDE277D297491"/>
  </w:style>
  <w:style w:type="paragraph" w:customStyle="1" w:styleId="D5D4777560CE4F58802FBDE2E577A1C1">
    <w:name w:val="D5D4777560CE4F58802FBDE2E577A1C1"/>
  </w:style>
  <w:style w:type="paragraph" w:customStyle="1" w:styleId="1190072BF0F2463DBC6621E5D4003435">
    <w:name w:val="1190072BF0F2463DBC6621E5D4003435"/>
  </w:style>
  <w:style w:type="paragraph" w:customStyle="1" w:styleId="51F26FDBDE3E41E188F5AAD0E6B14B15">
    <w:name w:val="51F26FDBDE3E41E188F5AAD0E6B14B15"/>
  </w:style>
  <w:style w:type="paragraph" w:customStyle="1" w:styleId="A53330DD30E849E391B046751EE4ABDD">
    <w:name w:val="A53330DD30E849E391B046751EE4ABDD"/>
  </w:style>
  <w:style w:type="paragraph" w:customStyle="1" w:styleId="73D334EF82CA4F65A10FF28ABB89EB7F">
    <w:name w:val="73D334EF82CA4F65A10FF28ABB89EB7F"/>
  </w:style>
  <w:style w:type="paragraph" w:customStyle="1" w:styleId="010DBA1D7FCC4C21A65C54A52E1A8C71">
    <w:name w:val="010DBA1D7FCC4C21A65C54A52E1A8C71"/>
  </w:style>
  <w:style w:type="paragraph" w:customStyle="1" w:styleId="47BFE77DB3C8452C8E4A50759C2AF962">
    <w:name w:val="47BFE77DB3C8452C8E4A50759C2AF962"/>
  </w:style>
  <w:style w:type="paragraph" w:customStyle="1" w:styleId="53E7C8AB85904D67ADA47C41D56CECC0">
    <w:name w:val="53E7C8AB85904D67ADA47C41D56CECC0"/>
  </w:style>
  <w:style w:type="paragraph" w:customStyle="1" w:styleId="066C0CF805E64C1FA06E1DFDB6B4C61A">
    <w:name w:val="066C0CF805E64C1FA06E1DFDB6B4C61A"/>
  </w:style>
  <w:style w:type="paragraph" w:customStyle="1" w:styleId="8B61CD35975A41FB8B3F52AFCC846E92">
    <w:name w:val="8B61CD35975A41FB8B3F52AFCC846E92"/>
  </w:style>
  <w:style w:type="paragraph" w:customStyle="1" w:styleId="6A43F902F2D94A3B8CAD518A42B522A0">
    <w:name w:val="6A43F902F2D94A3B8CAD518A42B522A0"/>
  </w:style>
  <w:style w:type="paragraph" w:customStyle="1" w:styleId="E0DB48E2414F4B1E95D200DC4728B1F0">
    <w:name w:val="E0DB48E2414F4B1E95D200DC4728B1F0"/>
  </w:style>
  <w:style w:type="paragraph" w:customStyle="1" w:styleId="247B6BA7BFC843EA9337CAF9FFD431F7">
    <w:name w:val="247B6BA7BFC843EA9337CAF9FFD431F7"/>
  </w:style>
  <w:style w:type="paragraph" w:customStyle="1" w:styleId="1741170A908D433CAB5562C4C9FDF93D">
    <w:name w:val="1741170A908D433CAB5562C4C9FDF93D"/>
  </w:style>
  <w:style w:type="paragraph" w:customStyle="1" w:styleId="E751DAC67246427FB337FCAAECE8146C">
    <w:name w:val="E751DAC67246427FB337FCAAECE8146C"/>
  </w:style>
  <w:style w:type="paragraph" w:customStyle="1" w:styleId="2783D30CCF7444DFADCEC6167366B25B">
    <w:name w:val="2783D30CCF7444DFADCEC6167366B25B"/>
  </w:style>
  <w:style w:type="paragraph" w:customStyle="1" w:styleId="2B17EEE887184A0A8FE319B1AD1E4CFD">
    <w:name w:val="2B17EEE887184A0A8FE319B1AD1E4CFD"/>
  </w:style>
  <w:style w:type="paragraph" w:customStyle="1" w:styleId="5FD13CCA658C432991B4A45889F16A3E">
    <w:name w:val="5FD13CCA658C432991B4A45889F16A3E"/>
  </w:style>
  <w:style w:type="paragraph" w:customStyle="1" w:styleId="B90B1E675E974FFABBCF10FDFC619FC1">
    <w:name w:val="B90B1E675E974FFABBCF10FDFC619FC1"/>
  </w:style>
  <w:style w:type="paragraph" w:customStyle="1" w:styleId="EDA75A3D6E1C4169B46BAC1B14A118E6">
    <w:name w:val="EDA75A3D6E1C4169B46BAC1B14A118E6"/>
  </w:style>
  <w:style w:type="paragraph" w:customStyle="1" w:styleId="E2DDAF7C6EF2487788B06FD41E4AABBA">
    <w:name w:val="E2DDAF7C6EF2487788B06FD41E4AABBA"/>
  </w:style>
  <w:style w:type="paragraph" w:customStyle="1" w:styleId="9D555CDCD6BB4F1282C62AA0C7B0592C">
    <w:name w:val="9D555CDCD6BB4F1282C62AA0C7B0592C"/>
  </w:style>
  <w:style w:type="paragraph" w:customStyle="1" w:styleId="E1D1C7D3D59A46FA9CCF604616A2A909">
    <w:name w:val="E1D1C7D3D59A46FA9CCF604616A2A909"/>
  </w:style>
  <w:style w:type="paragraph" w:customStyle="1" w:styleId="3487A9A4EA9F4B62A9050CD34237D70E">
    <w:name w:val="3487A9A4EA9F4B62A9050CD34237D70E"/>
  </w:style>
  <w:style w:type="paragraph" w:customStyle="1" w:styleId="3F5C873D8C4A403EB74127210F83917B">
    <w:name w:val="3F5C873D8C4A403EB74127210F83917B"/>
  </w:style>
  <w:style w:type="paragraph" w:customStyle="1" w:styleId="92C8CB2CC10E499D9D6F8795A1978747">
    <w:name w:val="92C8CB2CC10E499D9D6F8795A1978747"/>
  </w:style>
  <w:style w:type="paragraph" w:customStyle="1" w:styleId="8BBD2274800F47A9873DE1D579432079">
    <w:name w:val="8BBD2274800F47A9873DE1D579432079"/>
  </w:style>
  <w:style w:type="paragraph" w:customStyle="1" w:styleId="3870665605144715831D88E510E44350">
    <w:name w:val="3870665605144715831D88E510E44350"/>
  </w:style>
  <w:style w:type="paragraph" w:customStyle="1" w:styleId="55C042C917274787870A555FB0361D6E">
    <w:name w:val="55C042C917274787870A555FB0361D6E"/>
  </w:style>
  <w:style w:type="paragraph" w:customStyle="1" w:styleId="A8804C4F23A64B45814626A61293244E">
    <w:name w:val="A8804C4F23A64B45814626A61293244E"/>
  </w:style>
  <w:style w:type="paragraph" w:customStyle="1" w:styleId="16DD1539F9F64570A442EFA6988E1DFD">
    <w:name w:val="16DD1539F9F64570A442EFA6988E1DFD"/>
  </w:style>
  <w:style w:type="paragraph" w:customStyle="1" w:styleId="1E52FFD9E11E4E9CA9C08720686F3B24">
    <w:name w:val="1E52FFD9E11E4E9CA9C08720686F3B24"/>
  </w:style>
  <w:style w:type="paragraph" w:customStyle="1" w:styleId="63B9FFAC450048298F844F575913CED9">
    <w:name w:val="63B9FFAC450048298F844F575913CED9"/>
  </w:style>
  <w:style w:type="paragraph" w:customStyle="1" w:styleId="2496EB59447E4055BE4DD0D1EBE4B1B6">
    <w:name w:val="2496EB59447E4055BE4DD0D1EBE4B1B6"/>
  </w:style>
  <w:style w:type="paragraph" w:customStyle="1" w:styleId="99FDD7D8ED354A899DC4ADBE98B84EB9">
    <w:name w:val="99FDD7D8ED354A899DC4ADBE98B84EB9"/>
  </w:style>
  <w:style w:type="paragraph" w:customStyle="1" w:styleId="7DC5CF5C1756473FB9D29C79D14CA929">
    <w:name w:val="7DC5CF5C1756473FB9D29C79D14CA929"/>
  </w:style>
  <w:style w:type="paragraph" w:customStyle="1" w:styleId="8120E4C8B93846ECA7E24DDEB12079B9">
    <w:name w:val="8120E4C8B93846ECA7E24DDEB12079B9"/>
  </w:style>
  <w:style w:type="paragraph" w:customStyle="1" w:styleId="7D2AA3DAFFC04D48A0EA2550886F9B3A">
    <w:name w:val="7D2AA3DAFFC04D48A0EA2550886F9B3A"/>
  </w:style>
  <w:style w:type="paragraph" w:customStyle="1" w:styleId="A068F362B7C64E23BA21DCE85105A187">
    <w:name w:val="A068F362B7C64E23BA21DCE85105A187"/>
  </w:style>
  <w:style w:type="paragraph" w:customStyle="1" w:styleId="FE405106B22246C5A670CB79E7406058">
    <w:name w:val="FE405106B22246C5A670CB79E7406058"/>
  </w:style>
  <w:style w:type="paragraph" w:customStyle="1" w:styleId="5A575CEF3BE840F48EA27A2836A65D63">
    <w:name w:val="5A575CEF3BE840F48EA27A2836A65D63"/>
  </w:style>
  <w:style w:type="paragraph" w:customStyle="1" w:styleId="E7620B58276E4700B086BD3DB862DB52">
    <w:name w:val="E7620B58276E4700B086BD3DB862DB52"/>
  </w:style>
  <w:style w:type="paragraph" w:customStyle="1" w:styleId="0864F98FCD944E2A83055DBD94D26CA3">
    <w:name w:val="0864F98FCD944E2A83055DBD94D26CA3"/>
  </w:style>
  <w:style w:type="paragraph" w:customStyle="1" w:styleId="9714C64DE9D847F0A16D7D468E02A487">
    <w:name w:val="9714C64DE9D847F0A16D7D468E02A487"/>
  </w:style>
  <w:style w:type="paragraph" w:customStyle="1" w:styleId="58661FE538F84B42948845216BE848BB">
    <w:name w:val="58661FE538F84B42948845216BE848BB"/>
  </w:style>
  <w:style w:type="paragraph" w:customStyle="1" w:styleId="03DB83EB2ABC4B0E80FBF0419F797546">
    <w:name w:val="03DB83EB2ABC4B0E80FBF0419F797546"/>
  </w:style>
  <w:style w:type="paragraph" w:customStyle="1" w:styleId="69828DF3C7D24EE6B6613F666D90CAC3">
    <w:name w:val="69828DF3C7D24EE6B6613F666D90CAC3"/>
  </w:style>
  <w:style w:type="paragraph" w:customStyle="1" w:styleId="956633CA39CC494F8D3C5FCA76D33087">
    <w:name w:val="956633CA39CC494F8D3C5FCA76D33087"/>
  </w:style>
  <w:style w:type="paragraph" w:customStyle="1" w:styleId="4DEFA2B7544B415CA448D6EF134F9468">
    <w:name w:val="4DEFA2B7544B415CA448D6EF134F9468"/>
  </w:style>
  <w:style w:type="paragraph" w:customStyle="1" w:styleId="A9CE597B70AC49D3930EC25BB50AE964">
    <w:name w:val="A9CE597B70AC49D3930EC25BB50AE964"/>
  </w:style>
  <w:style w:type="paragraph" w:customStyle="1" w:styleId="A11540074971428A88BC1DCD3ED26295">
    <w:name w:val="A11540074971428A88BC1DCD3ED26295"/>
  </w:style>
  <w:style w:type="paragraph" w:customStyle="1" w:styleId="6ADF716492104841AF3EE94124537812">
    <w:name w:val="6ADF716492104841AF3EE94124537812"/>
  </w:style>
  <w:style w:type="paragraph" w:customStyle="1" w:styleId="CC7A0DA434154FD39422ABF76C88F9F1">
    <w:name w:val="CC7A0DA434154FD39422ABF76C88F9F1"/>
  </w:style>
  <w:style w:type="paragraph" w:customStyle="1" w:styleId="57D9E8FA8BA24E0BB44685A58534EA86">
    <w:name w:val="57D9E8FA8BA24E0BB44685A58534EA86"/>
  </w:style>
  <w:style w:type="paragraph" w:customStyle="1" w:styleId="4C72056B10E54BCDAD6D8A63821C7A80">
    <w:name w:val="4C72056B10E54BCDAD6D8A63821C7A80"/>
  </w:style>
  <w:style w:type="paragraph" w:customStyle="1" w:styleId="AB975B5F71B74F5FA9D34B676A02D027">
    <w:name w:val="AB975B5F71B74F5FA9D34B676A02D027"/>
  </w:style>
  <w:style w:type="paragraph" w:customStyle="1" w:styleId="5EDE78701A7046D3B80ED14B042888B0">
    <w:name w:val="5EDE78701A7046D3B80ED14B042888B0"/>
  </w:style>
  <w:style w:type="paragraph" w:customStyle="1" w:styleId="2B296CF1C1BB47048F8A80662B45A0D7">
    <w:name w:val="2B296CF1C1BB47048F8A80662B45A0D7"/>
  </w:style>
  <w:style w:type="paragraph" w:customStyle="1" w:styleId="163D2093FABA4893976E5EE17600B56F">
    <w:name w:val="163D2093FABA4893976E5EE17600B56F"/>
  </w:style>
  <w:style w:type="paragraph" w:customStyle="1" w:styleId="5A89DC560BE14968A14C934C0C2E034F">
    <w:name w:val="5A89DC560BE14968A14C934C0C2E034F"/>
  </w:style>
  <w:style w:type="paragraph" w:customStyle="1" w:styleId="D499A341BB9A4406A0E57258B68393AE">
    <w:name w:val="D499A341BB9A4406A0E57258B68393AE"/>
  </w:style>
  <w:style w:type="paragraph" w:customStyle="1" w:styleId="41F167DFAD31470284046F4FBE2B597A">
    <w:name w:val="41F167DFAD31470284046F4FBE2B597A"/>
  </w:style>
  <w:style w:type="paragraph" w:customStyle="1" w:styleId="2FF2E20491BE4DDB9A74B79F701EB613">
    <w:name w:val="2FF2E20491BE4DDB9A74B79F701EB613"/>
  </w:style>
  <w:style w:type="paragraph" w:customStyle="1" w:styleId="3729BA16B5D141F5977AAA679C5AD418">
    <w:name w:val="3729BA16B5D141F5977AAA679C5AD418"/>
  </w:style>
  <w:style w:type="paragraph" w:customStyle="1" w:styleId="3041E638901D4552A284162D1DFE7EFF">
    <w:name w:val="3041E638901D4552A284162D1DFE7EFF"/>
  </w:style>
  <w:style w:type="paragraph" w:customStyle="1" w:styleId="8A1F453A7C3340A1B056D8D2EA60C8E0">
    <w:name w:val="8A1F453A7C3340A1B056D8D2EA60C8E0"/>
  </w:style>
  <w:style w:type="paragraph" w:customStyle="1" w:styleId="B92B5B4A733D4C1D9B968605BEBF2534">
    <w:name w:val="B92B5B4A733D4C1D9B968605BEBF2534"/>
  </w:style>
  <w:style w:type="paragraph" w:customStyle="1" w:styleId="C05692FA86AF4B24B36886022E00C79E">
    <w:name w:val="C05692FA86AF4B24B36886022E00C79E"/>
  </w:style>
  <w:style w:type="paragraph" w:customStyle="1" w:styleId="71353BCA07224CC2B46D0A0E84050EC4">
    <w:name w:val="71353BCA07224CC2B46D0A0E84050EC4"/>
  </w:style>
  <w:style w:type="paragraph" w:customStyle="1" w:styleId="76F248BE97124C3FB16F2859B1A50384">
    <w:name w:val="76F248BE97124C3FB16F2859B1A50384"/>
  </w:style>
  <w:style w:type="paragraph" w:customStyle="1" w:styleId="EAB70DFE20D04D6AB806E626CD5BB53D">
    <w:name w:val="EAB70DFE20D04D6AB806E626CD5BB53D"/>
  </w:style>
  <w:style w:type="paragraph" w:customStyle="1" w:styleId="B30890EE92DF4E0083572D3E4BC374E9">
    <w:name w:val="B30890EE92DF4E0083572D3E4BC374E9"/>
  </w:style>
  <w:style w:type="paragraph" w:customStyle="1" w:styleId="B853834CD2D34F688E746A8D5B435AFD">
    <w:name w:val="B853834CD2D34F688E746A8D5B435AFD"/>
  </w:style>
  <w:style w:type="paragraph" w:customStyle="1" w:styleId="029CB828931D49CA806387E9C3EF12B7">
    <w:name w:val="029CB828931D49CA806387E9C3EF12B7"/>
  </w:style>
  <w:style w:type="paragraph" w:customStyle="1" w:styleId="B8AC953958694A3CA9317F8CABA83B1C">
    <w:name w:val="B8AC953958694A3CA9317F8CABA83B1C"/>
  </w:style>
  <w:style w:type="paragraph" w:customStyle="1" w:styleId="C8A4B00C15884EE18669F0325289A22C">
    <w:name w:val="C8A4B00C15884EE18669F0325289A22C"/>
  </w:style>
  <w:style w:type="paragraph" w:customStyle="1" w:styleId="C66E66DAB70740AE93DF97FA1FB05554">
    <w:name w:val="C66E66DAB70740AE93DF97FA1FB05554"/>
  </w:style>
  <w:style w:type="paragraph" w:customStyle="1" w:styleId="A953925DEA6445C0A41DFD22C6D7B0A8">
    <w:name w:val="A953925DEA6445C0A41DFD22C6D7B0A8"/>
  </w:style>
  <w:style w:type="paragraph" w:customStyle="1" w:styleId="662B941D21744A4A8FE4AF9705CCC8E9">
    <w:name w:val="662B941D21744A4A8FE4AF9705CCC8E9"/>
  </w:style>
  <w:style w:type="paragraph" w:customStyle="1" w:styleId="304CE0B70F074AD48ED1E8E8555ECFDD">
    <w:name w:val="304CE0B70F074AD48ED1E8E8555ECFDD"/>
  </w:style>
  <w:style w:type="paragraph" w:customStyle="1" w:styleId="12481EFA40064FA5B2ACB2BE5E7FA1D5">
    <w:name w:val="12481EFA40064FA5B2ACB2BE5E7FA1D5"/>
  </w:style>
  <w:style w:type="paragraph" w:customStyle="1" w:styleId="2A60D01AA1A6438F8F727BFC4CBBA6EA">
    <w:name w:val="2A60D01AA1A6438F8F727BFC4CBBA6EA"/>
  </w:style>
  <w:style w:type="paragraph" w:customStyle="1" w:styleId="6FA310D260A746F3B01C0EFC6B793E1D">
    <w:name w:val="6FA310D260A746F3B01C0EFC6B793E1D"/>
  </w:style>
  <w:style w:type="paragraph" w:customStyle="1" w:styleId="E1A785559FAC4FD59861BF2B418DADD2">
    <w:name w:val="E1A785559FAC4FD59861BF2B418DADD2"/>
  </w:style>
  <w:style w:type="paragraph" w:customStyle="1" w:styleId="CACA2FC0B4674125B865414F9739E3B7">
    <w:name w:val="CACA2FC0B4674125B865414F9739E3B7"/>
  </w:style>
  <w:style w:type="paragraph" w:customStyle="1" w:styleId="A18DA4955CC545A88206858B21CA03B4">
    <w:name w:val="A18DA4955CC545A88206858B21CA03B4"/>
  </w:style>
  <w:style w:type="paragraph" w:customStyle="1" w:styleId="97C311FC62584663919510480EC24353">
    <w:name w:val="97C311FC62584663919510480EC24353"/>
  </w:style>
  <w:style w:type="paragraph" w:customStyle="1" w:styleId="DCF7AD68A0884AF2A1B713BC98559546">
    <w:name w:val="DCF7AD68A0884AF2A1B713BC98559546"/>
  </w:style>
  <w:style w:type="paragraph" w:customStyle="1" w:styleId="862494AA356C4FFD9977F53B459B983C">
    <w:name w:val="862494AA356C4FFD9977F53B459B983C"/>
  </w:style>
  <w:style w:type="paragraph" w:customStyle="1" w:styleId="CA789FA7C061480DBADBD068CB00BB22">
    <w:name w:val="CA789FA7C061480DBADBD068CB00BB22"/>
  </w:style>
  <w:style w:type="paragraph" w:customStyle="1" w:styleId="14FA7EFAAB6A49DDA4D966686859F907">
    <w:name w:val="14FA7EFAAB6A49DDA4D966686859F907"/>
  </w:style>
  <w:style w:type="paragraph" w:customStyle="1" w:styleId="584BED7A850E4F22B2A76A4E30F23BB5">
    <w:name w:val="584BED7A850E4F22B2A76A4E30F23BB5"/>
  </w:style>
  <w:style w:type="paragraph" w:customStyle="1" w:styleId="D0C3A67B73174D2091D70DCC2AB9DAB4">
    <w:name w:val="D0C3A67B73174D2091D70DCC2AB9DAB4"/>
  </w:style>
  <w:style w:type="paragraph" w:customStyle="1" w:styleId="EB19860D0917479BBA46FFA29EDD1EBD">
    <w:name w:val="EB19860D0917479BBA46FFA29EDD1EBD"/>
  </w:style>
  <w:style w:type="character" w:styleId="Strong">
    <w:name w:val="Strong"/>
    <w:uiPriority w:val="22"/>
    <w:qFormat/>
    <w:rPr>
      <w:b/>
      <w:bCs/>
    </w:rPr>
  </w:style>
  <w:style w:type="paragraph" w:customStyle="1" w:styleId="F6805CB6B7B44019A74AADD325FDD88D">
    <w:name w:val="F6805CB6B7B44019A74AADD325FDD88D"/>
  </w:style>
  <w:style w:type="paragraph" w:customStyle="1" w:styleId="813254C78E0E4C7BBC6936099B080D16">
    <w:name w:val="813254C78E0E4C7BBC6936099B080D16"/>
  </w:style>
  <w:style w:type="paragraph" w:customStyle="1" w:styleId="E8ED0CEB183C4F40B1F95D2427A8EFAF">
    <w:name w:val="E8ED0CEB183C4F40B1F95D2427A8EFAF"/>
  </w:style>
  <w:style w:type="paragraph" w:customStyle="1" w:styleId="A452DF864710404BAD6D86687EA91B6B">
    <w:name w:val="A452DF864710404BAD6D86687EA91B6B"/>
  </w:style>
  <w:style w:type="paragraph" w:customStyle="1" w:styleId="9694B52ADA0A4B799CDA597C2764BA88">
    <w:name w:val="9694B52ADA0A4B799CDA597C2764BA88"/>
  </w:style>
  <w:style w:type="paragraph" w:customStyle="1" w:styleId="4343E180B9934C5BB71A28B195B34AFA">
    <w:name w:val="4343E180B9934C5BB71A28B195B34AFA"/>
  </w:style>
  <w:style w:type="paragraph" w:customStyle="1" w:styleId="1FF7976CC3AD40C78FB56ED3A69D5032">
    <w:name w:val="1FF7976CC3AD40C78FB56ED3A69D5032"/>
  </w:style>
  <w:style w:type="paragraph" w:customStyle="1" w:styleId="A133E40E27FB4E31A6AB80290D134742">
    <w:name w:val="A133E40E27FB4E31A6AB80290D134742"/>
  </w:style>
  <w:style w:type="paragraph" w:customStyle="1" w:styleId="2860C92670134DC08881DD3ADFCCDB5E">
    <w:name w:val="2860C92670134DC08881DD3ADFCCDB5E"/>
  </w:style>
  <w:style w:type="paragraph" w:customStyle="1" w:styleId="2CC5F03154C4470ABFEE2F34F0A6470E">
    <w:name w:val="2CC5F03154C4470ABFEE2F34F0A6470E"/>
  </w:style>
  <w:style w:type="paragraph" w:customStyle="1" w:styleId="EA2DA6AE51EE44C09990943BF95DA4B7">
    <w:name w:val="EA2DA6AE51EE44C09990943BF95DA4B7"/>
  </w:style>
  <w:style w:type="paragraph" w:customStyle="1" w:styleId="3BDA335045EA4188A12CF7BC2F271477">
    <w:name w:val="3BDA335045EA4188A12CF7BC2F271477"/>
  </w:style>
  <w:style w:type="paragraph" w:customStyle="1" w:styleId="AD472A4A19BC44D8AAB43578EE5D5871">
    <w:name w:val="AD472A4A19BC44D8AAB43578EE5D5871"/>
  </w:style>
  <w:style w:type="paragraph" w:customStyle="1" w:styleId="A5477B9DD1AD4C08A7B664AFD38B22C7">
    <w:name w:val="A5477B9DD1AD4C08A7B664AFD38B22C7"/>
  </w:style>
  <w:style w:type="paragraph" w:customStyle="1" w:styleId="9A61B14D4B9E4A6389CA6748AF391B6E">
    <w:name w:val="9A61B14D4B9E4A6389CA6748AF391B6E"/>
  </w:style>
  <w:style w:type="paragraph" w:customStyle="1" w:styleId="22C5BD3101DE458593724356D9DF3E4B">
    <w:name w:val="22C5BD3101DE458593724356D9DF3E4B"/>
  </w:style>
  <w:style w:type="paragraph" w:customStyle="1" w:styleId="2ABC30788756462B8003CAE994CBAA66">
    <w:name w:val="2ABC30788756462B8003CAE994CBAA66"/>
  </w:style>
  <w:style w:type="paragraph" w:customStyle="1" w:styleId="7A0E761347A646B1967EF7E9C4075BD9">
    <w:name w:val="7A0E761347A646B1967EF7E9C4075BD9"/>
  </w:style>
  <w:style w:type="paragraph" w:customStyle="1" w:styleId="CCDF37F1396F4C1BA96BBC3CEC8583A7">
    <w:name w:val="CCDF37F1396F4C1BA96BBC3CEC8583A7"/>
  </w:style>
  <w:style w:type="paragraph" w:customStyle="1" w:styleId="E2B4BE8038684983B9D24F2AD8001D9C">
    <w:name w:val="E2B4BE8038684983B9D24F2AD8001D9C"/>
  </w:style>
  <w:style w:type="paragraph" w:customStyle="1" w:styleId="931D11C74B6B45E8BE89DE8B22256416">
    <w:name w:val="931D11C74B6B45E8BE89DE8B22256416"/>
  </w:style>
  <w:style w:type="paragraph" w:customStyle="1" w:styleId="9DD21BBE47AE483993DA3860F74BADAC">
    <w:name w:val="9DD21BBE47AE483993DA3860F74BADAC"/>
  </w:style>
  <w:style w:type="paragraph" w:customStyle="1" w:styleId="ECEA4FD989B545E2B1D9CB00DD1B6EAA">
    <w:name w:val="ECEA4FD989B545E2B1D9CB00DD1B6EAA"/>
  </w:style>
  <w:style w:type="paragraph" w:customStyle="1" w:styleId="01A57D5B5DD24758AAEDBD0EAC9DAED9">
    <w:name w:val="01A57D5B5DD24758AAEDBD0EAC9DAED9"/>
  </w:style>
  <w:style w:type="paragraph" w:customStyle="1" w:styleId="ADA529B92EC74807AE212D68B4D34093">
    <w:name w:val="ADA529B92EC74807AE212D68B4D34093"/>
  </w:style>
  <w:style w:type="paragraph" w:customStyle="1" w:styleId="58B52565B8D447EDA31230A57720AC5F">
    <w:name w:val="58B52565B8D447EDA31230A57720AC5F"/>
  </w:style>
  <w:style w:type="paragraph" w:customStyle="1" w:styleId="E0F88CCBA6BC433CABF84C05365C681A">
    <w:name w:val="E0F88CCBA6BC433CABF84C05365C681A"/>
  </w:style>
  <w:style w:type="paragraph" w:customStyle="1" w:styleId="99E6323086AF48CE92BFE1B707EC01BE">
    <w:name w:val="99E6323086AF48CE92BFE1B707EC01BE"/>
  </w:style>
  <w:style w:type="paragraph" w:customStyle="1" w:styleId="E202AF4898C847A78B83B5ACC3605D77">
    <w:name w:val="E202AF4898C847A78B83B5ACC3605D77"/>
  </w:style>
  <w:style w:type="paragraph" w:customStyle="1" w:styleId="199117E3CE954D06BF39EC5C09AFFF75">
    <w:name w:val="199117E3CE954D06BF39EC5C09AFFF75"/>
  </w:style>
  <w:style w:type="paragraph" w:customStyle="1" w:styleId="4769EF9938A946B88B06D85105D05010">
    <w:name w:val="4769EF9938A946B88B06D85105D05010"/>
  </w:style>
  <w:style w:type="paragraph" w:customStyle="1" w:styleId="1649818E09D34351B139B669F3CD8D7F">
    <w:name w:val="1649818E09D34351B139B669F3CD8D7F"/>
  </w:style>
  <w:style w:type="paragraph" w:customStyle="1" w:styleId="4FAFC748DBDD40529048D8810A549E87">
    <w:name w:val="4FAFC748DBDD40529048D8810A549E87"/>
  </w:style>
  <w:style w:type="paragraph" w:customStyle="1" w:styleId="382136985C4147C9965C20919247EF5F">
    <w:name w:val="382136985C4147C9965C20919247EF5F"/>
  </w:style>
  <w:style w:type="paragraph" w:customStyle="1" w:styleId="1B542B6EAF8B46039FACA5E3E4E878CB">
    <w:name w:val="1B542B6EAF8B46039FACA5E3E4E878CB"/>
  </w:style>
  <w:style w:type="paragraph" w:customStyle="1" w:styleId="D6375FE134D841A78933AEA97ADBC603">
    <w:name w:val="D6375FE134D841A78933AEA97ADBC603"/>
  </w:style>
  <w:style w:type="paragraph" w:customStyle="1" w:styleId="C7D1301213654657B9BEF6B16DC62676">
    <w:name w:val="C7D1301213654657B9BEF6B16DC62676"/>
  </w:style>
  <w:style w:type="paragraph" w:customStyle="1" w:styleId="A0C600CF788B45E5AF532FBD1631C295">
    <w:name w:val="A0C600CF788B45E5AF532FBD1631C295"/>
  </w:style>
  <w:style w:type="paragraph" w:customStyle="1" w:styleId="166763B716E74536AE89407E5035EA8A">
    <w:name w:val="166763B716E74536AE89407E5035EA8A"/>
  </w:style>
  <w:style w:type="paragraph" w:customStyle="1" w:styleId="FF6CC8983D9D43A1ABF489B817C2091B">
    <w:name w:val="FF6CC8983D9D43A1ABF489B817C2091B"/>
  </w:style>
  <w:style w:type="paragraph" w:customStyle="1" w:styleId="1E0CAEFA6EEB42BCBA8AEBAF45D8D98C">
    <w:name w:val="1E0CAEFA6EEB42BCBA8AEBAF45D8D98C"/>
  </w:style>
  <w:style w:type="paragraph" w:customStyle="1" w:styleId="FDAE8A40DC244162841E97D407EF7CBC">
    <w:name w:val="FDAE8A40DC244162841E97D407EF7CBC"/>
  </w:style>
  <w:style w:type="paragraph" w:customStyle="1" w:styleId="37673D112C6B486CB036B43C285A8F00">
    <w:name w:val="37673D112C6B486CB036B43C285A8F00"/>
  </w:style>
  <w:style w:type="paragraph" w:customStyle="1" w:styleId="1427C4C4E804492C9AA40FE75564FFB4">
    <w:name w:val="1427C4C4E804492C9AA40FE75564FFB4"/>
  </w:style>
  <w:style w:type="paragraph" w:customStyle="1" w:styleId="C7EF133B66644598BAEC658753D652E3">
    <w:name w:val="C7EF133B66644598BAEC658753D652E3"/>
  </w:style>
  <w:style w:type="paragraph" w:customStyle="1" w:styleId="C6A28AD3D3CF48898D9E83B38A607D16">
    <w:name w:val="C6A28AD3D3CF48898D9E83B38A607D16"/>
  </w:style>
  <w:style w:type="paragraph" w:customStyle="1" w:styleId="899576B0CC854F95B770BA0D29D150DF">
    <w:name w:val="899576B0CC854F95B770BA0D29D150DF"/>
  </w:style>
  <w:style w:type="paragraph" w:customStyle="1" w:styleId="57436D08114340C7BCC9F11B732D4304">
    <w:name w:val="57436D08114340C7BCC9F11B732D4304"/>
  </w:style>
  <w:style w:type="paragraph" w:customStyle="1" w:styleId="0796CD72AE1842A78C7E26AF4D065730">
    <w:name w:val="0796CD72AE1842A78C7E26AF4D065730"/>
  </w:style>
  <w:style w:type="paragraph" w:customStyle="1" w:styleId="FB6989CBFD754F13B162A7458F93F53D">
    <w:name w:val="FB6989CBFD754F13B162A7458F93F53D"/>
  </w:style>
  <w:style w:type="paragraph" w:customStyle="1" w:styleId="C3664E57A08C4500919D059C473E5F8E">
    <w:name w:val="C3664E57A08C4500919D059C473E5F8E"/>
  </w:style>
  <w:style w:type="paragraph" w:customStyle="1" w:styleId="C53B846A0D7F4AFC91BF8FE8590879F8">
    <w:name w:val="C53B846A0D7F4AFC91BF8FE8590879F8"/>
  </w:style>
  <w:style w:type="paragraph" w:customStyle="1" w:styleId="160BFF58C98F4C2E961C2095457E7776">
    <w:name w:val="160BFF58C98F4C2E961C2095457E7776"/>
  </w:style>
  <w:style w:type="paragraph" w:customStyle="1" w:styleId="754885829BA8441F898C0ECDD7BE7017">
    <w:name w:val="754885829BA8441F898C0ECDD7BE7017"/>
  </w:style>
  <w:style w:type="paragraph" w:customStyle="1" w:styleId="B256705F55EA43FAA9DE5CD2A52AA1EA">
    <w:name w:val="B256705F55EA43FAA9DE5CD2A52AA1EA"/>
  </w:style>
  <w:style w:type="paragraph" w:customStyle="1" w:styleId="1CD93583269F465E971ED3C66C592DA4">
    <w:name w:val="1CD93583269F465E971ED3C66C592DA4"/>
  </w:style>
  <w:style w:type="paragraph" w:customStyle="1" w:styleId="A993FE4E7C834D3EA3E2BED5E47B563D">
    <w:name w:val="A993FE4E7C834D3EA3E2BED5E47B563D"/>
  </w:style>
  <w:style w:type="paragraph" w:customStyle="1" w:styleId="0FD64BA863BA403683B96D45B52D3DC0">
    <w:name w:val="0FD64BA863BA403683B96D45B52D3DC0"/>
  </w:style>
  <w:style w:type="paragraph" w:customStyle="1" w:styleId="812F065EF035444CBFD6003A829CC1BB">
    <w:name w:val="812F065EF035444CBFD6003A829CC1BB"/>
    <w:rsid w:val="0078033D"/>
  </w:style>
  <w:style w:type="paragraph" w:customStyle="1" w:styleId="A9DA8175F8404C5DB5CB2368F6395192">
    <w:name w:val="A9DA8175F8404C5DB5CB2368F6395192"/>
    <w:rsid w:val="0078033D"/>
  </w:style>
  <w:style w:type="paragraph" w:customStyle="1" w:styleId="3CEF80C4F8C1457DA63904494DE1180A">
    <w:name w:val="3CEF80C4F8C1457DA63904494DE1180A"/>
    <w:rsid w:val="0078033D"/>
  </w:style>
  <w:style w:type="paragraph" w:customStyle="1" w:styleId="18AB95D5B3AB49A69E128AE6CF947344">
    <w:name w:val="18AB95D5B3AB49A69E128AE6CF947344"/>
    <w:rsid w:val="007803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73">
      <a:majorFont>
        <a:latin typeface="Segoe UI"/>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6E914AB24C5BE43A342BF35602C7A8E" ma:contentTypeVersion="15" ma:contentTypeDescription="Create a new document." ma:contentTypeScope="" ma:versionID="79216e9357176e95c2d59202a9d47a49">
  <xsd:schema xmlns:xsd="http://www.w3.org/2001/XMLSchema" xmlns:xs="http://www.w3.org/2001/XMLSchema" xmlns:p="http://schemas.microsoft.com/office/2006/metadata/properties" xmlns:ns3="2d0b5e94-7357-4b3a-9ccb-8b103e0c5ee2" xmlns:ns4="e9106e2b-23a6-4621-84a1-d53a70b5354c" targetNamespace="http://schemas.microsoft.com/office/2006/metadata/properties" ma:root="true" ma:fieldsID="68edef9f099423f96977aafdc8b4c934" ns3:_="" ns4:_="">
    <xsd:import namespace="2d0b5e94-7357-4b3a-9ccb-8b103e0c5ee2"/>
    <xsd:import namespace="e9106e2b-23a6-4621-84a1-d53a70b5354c"/>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EventHashCode" minOccurs="0"/>
                <xsd:element ref="ns3:MediaServiceGenerationTime"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0b5e94-7357-4b3a-9ccb-8b103e0c5ee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9106e2b-23a6-4621-84a1-d53a70b5354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2d0b5e94-7357-4b3a-9ccb-8b103e0c5ee2" xsi:nil="true"/>
  </documentManagement>
</p:properties>
</file>

<file path=customXml/itemProps1.xml><?xml version="1.0" encoding="utf-8"?>
<ds:datastoreItem xmlns:ds="http://schemas.openxmlformats.org/officeDocument/2006/customXml" ds:itemID="{A14965A6-18C8-48E8-8B13-50BCE10686D9}">
  <ds:schemaRefs>
    <ds:schemaRef ds:uri="http://schemas.openxmlformats.org/officeDocument/2006/bibliography"/>
  </ds:schemaRefs>
</ds:datastoreItem>
</file>

<file path=customXml/itemProps2.xml><?xml version="1.0" encoding="utf-8"?>
<ds:datastoreItem xmlns:ds="http://schemas.openxmlformats.org/officeDocument/2006/customXml" ds:itemID="{5038129D-15E5-4795-B196-0873341D93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0b5e94-7357-4b3a-9ccb-8b103e0c5ee2"/>
    <ds:schemaRef ds:uri="e9106e2b-23a6-4621-84a1-d53a70b535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6E7A267-2E42-4E8C-8A88-CAAC46F89860}">
  <ds:schemaRefs>
    <ds:schemaRef ds:uri="http://schemas.microsoft.com/sharepoint/v3/contenttype/forms"/>
  </ds:schemaRefs>
</ds:datastoreItem>
</file>

<file path=customXml/itemProps4.xml><?xml version="1.0" encoding="utf-8"?>
<ds:datastoreItem xmlns:ds="http://schemas.openxmlformats.org/officeDocument/2006/customXml" ds:itemID="{62541AF4-09D1-467E-B92D-B8CE3D18BDFA}">
  <ds:schemaRefs>
    <ds:schemaRef ds:uri="http://schemas.microsoft.com/office/2006/documentManagement/types"/>
    <ds:schemaRef ds:uri="http://schemas.openxmlformats.org/package/2006/metadata/core-properties"/>
    <ds:schemaRef ds:uri="http://schemas.microsoft.com/office/infopath/2007/PartnerControls"/>
    <ds:schemaRef ds:uri="2d0b5e94-7357-4b3a-9ccb-8b103e0c5ee2"/>
    <ds:schemaRef ds:uri="http://purl.org/dc/terms/"/>
    <ds:schemaRef ds:uri="http://www.w3.org/XML/1998/namespace"/>
    <ds:schemaRef ds:uri="http://purl.org/dc/dcmitype/"/>
    <ds:schemaRef ds:uri="e9106e2b-23a6-4621-84a1-d53a70b5354c"/>
    <ds:schemaRef ds:uri="http://schemas.microsoft.com/office/2006/metadata/properties"/>
    <ds:schemaRef ds:uri="http://purl.org/dc/elements/1.1/"/>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{4EC33562-C945-49DC-82F3-D5B70E77DA66}tf02911896_win32</Template>
  <TotalTime>0</TotalTime>
  <Pages>5</Pages>
  <Words>1628</Words>
  <Characters>9280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2023-05-31T05:24:00Z</dcterms:created>
  <dcterms:modified xsi:type="dcterms:W3CDTF">2023-05-31T05:24:00Z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0x010100C6E914AB24C5BE43A342BF35602C7A8E</vt:lpwstr>
  </property>
</Properties>
</file>